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94729" w14:paraId="1F3224C3" w14:textId="77777777" w:rsidTr="00894729">
        <w:trPr>
          <w:trHeight w:val="14489"/>
        </w:trPr>
        <w:tc>
          <w:tcPr>
            <w:tcW w:w="10456" w:type="dxa"/>
          </w:tcPr>
          <w:p w14:paraId="2ACD6BF0" w14:textId="77777777" w:rsidR="00350FC3" w:rsidRDefault="00350FC3" w:rsidP="00350FC3">
            <w:pPr>
              <w:rPr>
                <w:b/>
                <w:bCs/>
                <w:sz w:val="24"/>
                <w:szCs w:val="24"/>
              </w:rPr>
            </w:pPr>
          </w:p>
          <w:p w14:paraId="502C6FD7" w14:textId="7B036ABD" w:rsidR="00350FC3" w:rsidRDefault="00350FC3" w:rsidP="00350FC3">
            <w:pPr>
              <w:jc w:val="center"/>
              <w:rPr>
                <w:b/>
                <w:bCs/>
                <w:sz w:val="28"/>
                <w:szCs w:val="28"/>
              </w:rPr>
            </w:pPr>
            <w:r w:rsidRPr="00350FC3">
              <w:rPr>
                <w:b/>
                <w:bCs/>
                <w:sz w:val="28"/>
                <w:szCs w:val="28"/>
              </w:rPr>
              <w:t>Week 1</w:t>
            </w:r>
          </w:p>
          <w:p w14:paraId="4D22C44E" w14:textId="49D1B0B0" w:rsidR="0083279A" w:rsidRDefault="0083279A" w:rsidP="00350FC3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0C742D4D" w14:textId="77777777" w:rsidR="0083279A" w:rsidRPr="00350FC3" w:rsidRDefault="0083279A" w:rsidP="00350FC3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3C73AF05" w14:textId="5FFAA2E3" w:rsidR="00350FC3" w:rsidRDefault="00350FC3" w:rsidP="00350FC3">
            <w:pPr>
              <w:tabs>
                <w:tab w:val="left" w:pos="360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350FC3">
              <w:rPr>
                <w:b/>
                <w:bCs/>
                <w:sz w:val="28"/>
                <w:szCs w:val="28"/>
              </w:rPr>
              <w:t>1.Sql functions on dual table.</w:t>
            </w:r>
          </w:p>
          <w:p w14:paraId="2D47B5FC" w14:textId="77777777" w:rsidR="0083279A" w:rsidRDefault="0083279A" w:rsidP="00350FC3">
            <w:pPr>
              <w:tabs>
                <w:tab w:val="left" w:pos="360"/>
              </w:tabs>
              <w:jc w:val="center"/>
              <w:rPr>
                <w:b/>
                <w:bCs/>
                <w:sz w:val="28"/>
                <w:szCs w:val="28"/>
              </w:rPr>
            </w:pPr>
          </w:p>
          <w:p w14:paraId="67FCE745" w14:textId="6C41409E" w:rsidR="00350FC3" w:rsidRDefault="00350FC3" w:rsidP="00350FC3">
            <w:pPr>
              <w:tabs>
                <w:tab w:val="left" w:pos="360"/>
              </w:tabs>
              <w:rPr>
                <w:b/>
                <w:bCs/>
                <w:sz w:val="28"/>
                <w:szCs w:val="28"/>
              </w:rPr>
            </w:pPr>
          </w:p>
          <w:p w14:paraId="1E58E596" w14:textId="331D3E05" w:rsidR="00350FC3" w:rsidRDefault="00350FC3" w:rsidP="00350FC3">
            <w:pPr>
              <w:tabs>
                <w:tab w:val="left" w:pos="36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</w:t>
            </w:r>
            <w:r w:rsidRPr="00350FC3">
              <w:rPr>
                <w:sz w:val="28"/>
                <w:szCs w:val="28"/>
              </w:rPr>
              <w:t>String Functions</w:t>
            </w:r>
          </w:p>
          <w:p w14:paraId="03E10582" w14:textId="77777777" w:rsidR="0083279A" w:rsidRPr="00350FC3" w:rsidRDefault="0083279A" w:rsidP="00350FC3">
            <w:pPr>
              <w:tabs>
                <w:tab w:val="left" w:pos="360"/>
              </w:tabs>
              <w:rPr>
                <w:sz w:val="28"/>
                <w:szCs w:val="28"/>
              </w:rPr>
            </w:pPr>
          </w:p>
          <w:p w14:paraId="1ABA6A3C" w14:textId="77777777" w:rsidR="00350FC3" w:rsidRDefault="00350FC3" w:rsidP="00350FC3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180F54BA" w14:textId="716B986D" w:rsidR="00350FC3" w:rsidRPr="00350FC3" w:rsidRDefault="00350FC3" w:rsidP="00350FC3">
            <w:pPr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t xml:space="preserve">       </w:t>
            </w:r>
            <w:r>
              <w:rPr>
                <w:noProof/>
              </w:rPr>
              <w:drawing>
                <wp:inline distT="0" distB="0" distL="0" distR="0" wp14:anchorId="5DC633E4" wp14:editId="27273002">
                  <wp:extent cx="2768600" cy="350911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9715" cy="3523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sz w:val="24"/>
                <w:szCs w:val="24"/>
              </w:rPr>
              <w:t xml:space="preserve">                </w:t>
            </w:r>
            <w:r>
              <w:rPr>
                <w:noProof/>
              </w:rPr>
              <w:drawing>
                <wp:inline distT="0" distB="0" distL="0" distR="0" wp14:anchorId="57B88FD7" wp14:editId="61F490B4">
                  <wp:extent cx="2725021" cy="3497889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8" cy="3514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FC3" w14:paraId="05E25595" w14:textId="77777777" w:rsidTr="00A504D3">
        <w:trPr>
          <w:trHeight w:val="13457"/>
        </w:trPr>
        <w:tc>
          <w:tcPr>
            <w:tcW w:w="10456" w:type="dxa"/>
          </w:tcPr>
          <w:p w14:paraId="579CA29B" w14:textId="77777777" w:rsidR="0083279A" w:rsidRDefault="0083279A" w:rsidP="00CB2197">
            <w:pPr>
              <w:rPr>
                <w:sz w:val="28"/>
                <w:szCs w:val="28"/>
              </w:rPr>
            </w:pPr>
          </w:p>
          <w:p w14:paraId="19E25A6F" w14:textId="77777777" w:rsidR="002500A1" w:rsidRDefault="002500A1" w:rsidP="002500A1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 xml:space="preserve">           </w:t>
            </w:r>
          </w:p>
          <w:p w14:paraId="1BB425C6" w14:textId="77777777" w:rsidR="002500A1" w:rsidRDefault="002500A1" w:rsidP="002500A1">
            <w:pPr>
              <w:rPr>
                <w:sz w:val="28"/>
                <w:szCs w:val="28"/>
              </w:rPr>
            </w:pPr>
            <w:r>
              <w:rPr>
                <w:b/>
                <w:bCs/>
                <w:sz w:val="44"/>
                <w:szCs w:val="44"/>
              </w:rPr>
              <w:t xml:space="preserve">        </w:t>
            </w:r>
            <w:r w:rsidRPr="0083279A">
              <w:rPr>
                <w:sz w:val="28"/>
                <w:szCs w:val="28"/>
              </w:rPr>
              <w:t>Date Functions</w:t>
            </w:r>
          </w:p>
          <w:p w14:paraId="6919E169" w14:textId="77777777" w:rsidR="002500A1" w:rsidRDefault="002500A1" w:rsidP="002500A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</w:t>
            </w:r>
          </w:p>
          <w:p w14:paraId="20E97A19" w14:textId="77777777" w:rsidR="002500A1" w:rsidRDefault="002500A1" w:rsidP="002500A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</w:t>
            </w:r>
            <w:r>
              <w:rPr>
                <w:noProof/>
              </w:rPr>
              <w:drawing>
                <wp:inline distT="0" distB="0" distL="0" distR="0" wp14:anchorId="5B44B37B" wp14:editId="75A659EF">
                  <wp:extent cx="2813050" cy="3092234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4570" cy="313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8"/>
                <w:szCs w:val="28"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09D52761" wp14:editId="515469F6">
                  <wp:extent cx="3180531" cy="3098154"/>
                  <wp:effectExtent l="0" t="0" r="127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0387" cy="3146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FDDBB6" w14:textId="77777777" w:rsidR="002500A1" w:rsidRDefault="002500A1" w:rsidP="002500A1">
            <w:pPr>
              <w:rPr>
                <w:sz w:val="28"/>
                <w:szCs w:val="28"/>
              </w:rPr>
            </w:pPr>
          </w:p>
          <w:p w14:paraId="20E2ABA9" w14:textId="77777777" w:rsidR="002500A1" w:rsidRDefault="002500A1" w:rsidP="002500A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Conversion Functions</w:t>
            </w:r>
          </w:p>
          <w:p w14:paraId="32E0445E" w14:textId="77777777" w:rsidR="002500A1" w:rsidRDefault="002500A1" w:rsidP="002500A1">
            <w:pPr>
              <w:rPr>
                <w:sz w:val="28"/>
                <w:szCs w:val="28"/>
              </w:rPr>
            </w:pPr>
          </w:p>
          <w:p w14:paraId="60AB990C" w14:textId="77777777" w:rsidR="002500A1" w:rsidRDefault="002500A1" w:rsidP="002500A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</w:t>
            </w:r>
          </w:p>
          <w:p w14:paraId="7520815C" w14:textId="321B4577" w:rsidR="002500A1" w:rsidRDefault="002500A1" w:rsidP="002500A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2E71E546" wp14:editId="62757F47">
                  <wp:extent cx="3816350" cy="259177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639" cy="2600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BD16C5" w14:textId="77777777" w:rsidR="002500A1" w:rsidRDefault="002500A1" w:rsidP="00CB2197">
            <w:pPr>
              <w:rPr>
                <w:sz w:val="28"/>
                <w:szCs w:val="28"/>
              </w:rPr>
            </w:pPr>
          </w:p>
          <w:p w14:paraId="0AF94B5B" w14:textId="77777777" w:rsidR="002500A1" w:rsidRDefault="002500A1" w:rsidP="00CB2197">
            <w:pPr>
              <w:rPr>
                <w:sz w:val="28"/>
                <w:szCs w:val="28"/>
              </w:rPr>
            </w:pPr>
          </w:p>
          <w:p w14:paraId="7D7A2474" w14:textId="77777777" w:rsidR="002500A1" w:rsidRDefault="002500A1" w:rsidP="00CB2197">
            <w:pPr>
              <w:rPr>
                <w:sz w:val="28"/>
                <w:szCs w:val="28"/>
              </w:rPr>
            </w:pPr>
          </w:p>
          <w:p w14:paraId="039771D3" w14:textId="77777777" w:rsidR="002500A1" w:rsidRDefault="002500A1" w:rsidP="00CB2197">
            <w:pPr>
              <w:rPr>
                <w:sz w:val="28"/>
                <w:szCs w:val="28"/>
              </w:rPr>
            </w:pPr>
          </w:p>
          <w:p w14:paraId="7EDFD8D2" w14:textId="77777777" w:rsidR="002500A1" w:rsidRDefault="002500A1" w:rsidP="00CB2197">
            <w:pPr>
              <w:rPr>
                <w:sz w:val="28"/>
                <w:szCs w:val="28"/>
              </w:rPr>
            </w:pPr>
          </w:p>
          <w:p w14:paraId="0B2975A3" w14:textId="77777777" w:rsidR="00F64FCE" w:rsidRDefault="002500A1" w:rsidP="00CB219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</w:t>
            </w:r>
          </w:p>
          <w:p w14:paraId="227D196B" w14:textId="06EE8085" w:rsidR="002500A1" w:rsidRDefault="00F64FCE" w:rsidP="00CB219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</w:t>
            </w:r>
            <w:r w:rsidR="00093992">
              <w:rPr>
                <w:sz w:val="28"/>
                <w:szCs w:val="28"/>
              </w:rPr>
              <w:t>Mathematical Functions</w:t>
            </w:r>
          </w:p>
          <w:p w14:paraId="098A5F4B" w14:textId="77777777" w:rsidR="00093992" w:rsidRDefault="00093992" w:rsidP="00CB2197">
            <w:pPr>
              <w:rPr>
                <w:sz w:val="28"/>
                <w:szCs w:val="28"/>
              </w:rPr>
            </w:pPr>
          </w:p>
          <w:p w14:paraId="50DAC116" w14:textId="77777777" w:rsidR="002500A1" w:rsidRDefault="002500A1" w:rsidP="00CB2197">
            <w:pPr>
              <w:rPr>
                <w:sz w:val="28"/>
                <w:szCs w:val="28"/>
              </w:rPr>
            </w:pPr>
          </w:p>
          <w:p w14:paraId="53561990" w14:textId="77777777" w:rsidR="002500A1" w:rsidRDefault="002500A1" w:rsidP="00CB2197">
            <w:pPr>
              <w:rPr>
                <w:sz w:val="28"/>
                <w:szCs w:val="28"/>
              </w:rPr>
            </w:pPr>
          </w:p>
          <w:p w14:paraId="3BD71FBC" w14:textId="46B390EC" w:rsidR="002500A1" w:rsidRDefault="00093992" w:rsidP="00093992">
            <w:pPr>
              <w:jc w:val="center"/>
              <w:rPr>
                <w:sz w:val="28"/>
                <w:szCs w:val="28"/>
              </w:rPr>
            </w:pPr>
            <w:r w:rsidRPr="00093992">
              <w:rPr>
                <w:noProof/>
                <w:sz w:val="28"/>
                <w:szCs w:val="28"/>
              </w:rPr>
              <w:drawing>
                <wp:inline distT="0" distB="0" distL="0" distR="0" wp14:anchorId="71CB82A0" wp14:editId="020C65CB">
                  <wp:extent cx="3275132" cy="5441949"/>
                  <wp:effectExtent l="0" t="0" r="1905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533" cy="545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67744" w14:textId="77777777" w:rsidR="002500A1" w:rsidRDefault="002500A1" w:rsidP="00CB2197">
            <w:pPr>
              <w:rPr>
                <w:sz w:val="28"/>
                <w:szCs w:val="28"/>
              </w:rPr>
            </w:pPr>
          </w:p>
          <w:p w14:paraId="059DEC3D" w14:textId="77777777" w:rsidR="002500A1" w:rsidRDefault="002500A1" w:rsidP="00CB2197">
            <w:pPr>
              <w:rPr>
                <w:sz w:val="28"/>
                <w:szCs w:val="28"/>
              </w:rPr>
            </w:pPr>
          </w:p>
          <w:p w14:paraId="43724ECF" w14:textId="77777777" w:rsidR="002500A1" w:rsidRDefault="002500A1" w:rsidP="00CB2197">
            <w:pPr>
              <w:rPr>
                <w:sz w:val="28"/>
                <w:szCs w:val="28"/>
              </w:rPr>
            </w:pPr>
          </w:p>
          <w:p w14:paraId="09BAD7CC" w14:textId="77777777" w:rsidR="002500A1" w:rsidRDefault="002500A1" w:rsidP="00CB2197">
            <w:pPr>
              <w:rPr>
                <w:sz w:val="28"/>
                <w:szCs w:val="28"/>
              </w:rPr>
            </w:pPr>
          </w:p>
          <w:p w14:paraId="63564E5C" w14:textId="77777777" w:rsidR="002500A1" w:rsidRDefault="002500A1" w:rsidP="00CB2197">
            <w:pPr>
              <w:rPr>
                <w:sz w:val="28"/>
                <w:szCs w:val="28"/>
              </w:rPr>
            </w:pPr>
          </w:p>
          <w:p w14:paraId="54FDFB15" w14:textId="77777777" w:rsidR="002500A1" w:rsidRDefault="002500A1" w:rsidP="00CB2197">
            <w:pPr>
              <w:rPr>
                <w:sz w:val="28"/>
                <w:szCs w:val="28"/>
              </w:rPr>
            </w:pPr>
          </w:p>
          <w:p w14:paraId="03F4A343" w14:textId="77777777" w:rsidR="002500A1" w:rsidRDefault="002500A1" w:rsidP="00CB2197">
            <w:pPr>
              <w:rPr>
                <w:sz w:val="28"/>
                <w:szCs w:val="28"/>
              </w:rPr>
            </w:pPr>
          </w:p>
          <w:p w14:paraId="6BB8C400" w14:textId="77777777" w:rsidR="002500A1" w:rsidRDefault="002500A1" w:rsidP="00CB2197">
            <w:pPr>
              <w:rPr>
                <w:sz w:val="28"/>
                <w:szCs w:val="28"/>
              </w:rPr>
            </w:pPr>
          </w:p>
          <w:p w14:paraId="1249469C" w14:textId="77777777" w:rsidR="002500A1" w:rsidRDefault="002500A1" w:rsidP="00CB2197">
            <w:pPr>
              <w:rPr>
                <w:sz w:val="28"/>
                <w:szCs w:val="28"/>
              </w:rPr>
            </w:pPr>
          </w:p>
          <w:p w14:paraId="7F5BE8FC" w14:textId="70CAB81D" w:rsidR="002500A1" w:rsidRDefault="0042555F" w:rsidP="002500A1">
            <w:pPr>
              <w:jc w:val="center"/>
              <w:rPr>
                <w:b/>
                <w:bCs/>
                <w:sz w:val="28"/>
                <w:szCs w:val="28"/>
              </w:rPr>
            </w:pPr>
            <w:r w:rsidRPr="0042555F">
              <w:rPr>
                <w:b/>
                <w:bCs/>
                <w:sz w:val="28"/>
                <w:szCs w:val="28"/>
              </w:rPr>
              <w:t>Week 2</w:t>
            </w:r>
          </w:p>
          <w:p w14:paraId="2C062CEB" w14:textId="03F5FAEE" w:rsidR="0042555F" w:rsidRDefault="0042555F" w:rsidP="002500A1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0EA841D9" w14:textId="39329760" w:rsidR="0042555F" w:rsidRDefault="0042555F" w:rsidP="0042555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1.</w:t>
            </w:r>
            <w:r w:rsidRPr="0042555F">
              <w:rPr>
                <w:sz w:val="28"/>
                <w:szCs w:val="28"/>
              </w:rPr>
              <w:t>All queries related to instructor and course table</w:t>
            </w:r>
            <w:r>
              <w:rPr>
                <w:sz w:val="28"/>
                <w:szCs w:val="28"/>
              </w:rPr>
              <w:t>.</w:t>
            </w:r>
          </w:p>
          <w:p w14:paraId="64E5FED6" w14:textId="666E4416" w:rsidR="0042555F" w:rsidRDefault="0042555F" w:rsidP="0042555F">
            <w:pPr>
              <w:rPr>
                <w:b/>
                <w:bCs/>
                <w:sz w:val="28"/>
                <w:szCs w:val="28"/>
              </w:rPr>
            </w:pPr>
          </w:p>
          <w:p w14:paraId="2F36F2DC" w14:textId="2EAC3E3B" w:rsidR="0042555F" w:rsidRDefault="0042555F" w:rsidP="0042555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Instructor Table</w:t>
            </w:r>
          </w:p>
          <w:p w14:paraId="20DC2E22" w14:textId="49FCC73B" w:rsidR="0042555F" w:rsidRDefault="0042555F" w:rsidP="0042555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</w:t>
            </w:r>
          </w:p>
          <w:p w14:paraId="0173F5D5" w14:textId="774CB3DC" w:rsidR="0042555F" w:rsidRPr="0042555F" w:rsidRDefault="0042555F" w:rsidP="0042555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</w:t>
            </w:r>
            <w:r w:rsidRPr="0042555F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49CFD40" wp14:editId="03E15BE3">
                  <wp:extent cx="6172200" cy="15516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1101" cy="1586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65944B" w14:textId="77777777" w:rsidR="002500A1" w:rsidRDefault="002500A1" w:rsidP="00CB2197">
            <w:pPr>
              <w:rPr>
                <w:sz w:val="28"/>
                <w:szCs w:val="28"/>
              </w:rPr>
            </w:pPr>
          </w:p>
          <w:p w14:paraId="58DD17A9" w14:textId="77777777" w:rsidR="002500A1" w:rsidRDefault="002500A1" w:rsidP="00CB2197">
            <w:pPr>
              <w:rPr>
                <w:sz w:val="28"/>
                <w:szCs w:val="28"/>
              </w:rPr>
            </w:pPr>
          </w:p>
          <w:p w14:paraId="4C5F2A05" w14:textId="77777777" w:rsidR="002500A1" w:rsidRDefault="002500A1" w:rsidP="00CB2197">
            <w:pPr>
              <w:rPr>
                <w:sz w:val="28"/>
                <w:szCs w:val="28"/>
              </w:rPr>
            </w:pPr>
          </w:p>
          <w:p w14:paraId="017859DD" w14:textId="77777777" w:rsidR="002500A1" w:rsidRDefault="002500A1" w:rsidP="00CB2197">
            <w:pPr>
              <w:rPr>
                <w:sz w:val="28"/>
                <w:szCs w:val="28"/>
              </w:rPr>
            </w:pPr>
          </w:p>
          <w:p w14:paraId="308652D3" w14:textId="3C5B0415" w:rsidR="002500A1" w:rsidRDefault="00093992" w:rsidP="00093992">
            <w:pPr>
              <w:jc w:val="center"/>
              <w:rPr>
                <w:sz w:val="28"/>
                <w:szCs w:val="28"/>
              </w:rPr>
            </w:pPr>
            <w:r w:rsidRPr="00093992">
              <w:rPr>
                <w:noProof/>
                <w:sz w:val="28"/>
                <w:szCs w:val="28"/>
              </w:rPr>
              <w:drawing>
                <wp:inline distT="0" distB="0" distL="0" distR="0" wp14:anchorId="0AB87C2A" wp14:editId="6A28AA09">
                  <wp:extent cx="4298950" cy="3317862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6328" cy="3323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2437B" w14:textId="77777777" w:rsidR="002500A1" w:rsidRDefault="002500A1" w:rsidP="00CB2197">
            <w:pPr>
              <w:rPr>
                <w:sz w:val="28"/>
                <w:szCs w:val="28"/>
              </w:rPr>
            </w:pPr>
          </w:p>
          <w:p w14:paraId="59D1A61B" w14:textId="77777777" w:rsidR="002500A1" w:rsidRDefault="002500A1" w:rsidP="00CB2197">
            <w:pPr>
              <w:rPr>
                <w:sz w:val="28"/>
                <w:szCs w:val="28"/>
              </w:rPr>
            </w:pPr>
          </w:p>
          <w:p w14:paraId="1AD618D7" w14:textId="513EC828" w:rsidR="002500A1" w:rsidRDefault="002500A1" w:rsidP="00CB2197">
            <w:pPr>
              <w:rPr>
                <w:sz w:val="28"/>
                <w:szCs w:val="28"/>
              </w:rPr>
            </w:pPr>
          </w:p>
          <w:p w14:paraId="70918011" w14:textId="18EB0EB4" w:rsidR="00A73965" w:rsidRDefault="00A73965" w:rsidP="00CB2197">
            <w:pPr>
              <w:rPr>
                <w:sz w:val="28"/>
                <w:szCs w:val="28"/>
              </w:rPr>
            </w:pPr>
          </w:p>
          <w:p w14:paraId="0C9FD30E" w14:textId="6A707462" w:rsidR="00A73965" w:rsidRDefault="00A73965" w:rsidP="00CB2197">
            <w:pPr>
              <w:rPr>
                <w:sz w:val="28"/>
                <w:szCs w:val="28"/>
              </w:rPr>
            </w:pPr>
          </w:p>
          <w:p w14:paraId="772DCB8F" w14:textId="68F361CC" w:rsidR="00A73965" w:rsidRDefault="00A73965" w:rsidP="00A7396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57EAB2" wp14:editId="6D2E0856">
                  <wp:extent cx="4730910" cy="3640171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5904" cy="3651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D1A4EA" w14:textId="3EBFDDFA" w:rsidR="00A73965" w:rsidRDefault="00A73965" w:rsidP="00CB2197">
            <w:pPr>
              <w:rPr>
                <w:noProof/>
              </w:rPr>
            </w:pPr>
          </w:p>
          <w:p w14:paraId="61B38C8C" w14:textId="77777777" w:rsidR="00A73965" w:rsidRDefault="00A73965" w:rsidP="00CB2197">
            <w:pPr>
              <w:rPr>
                <w:sz w:val="28"/>
                <w:szCs w:val="28"/>
              </w:rPr>
            </w:pPr>
          </w:p>
          <w:p w14:paraId="3229BA25" w14:textId="32E725BC" w:rsidR="002500A1" w:rsidRDefault="002500A1" w:rsidP="00CB2197">
            <w:pPr>
              <w:rPr>
                <w:sz w:val="28"/>
                <w:szCs w:val="28"/>
              </w:rPr>
            </w:pPr>
          </w:p>
          <w:p w14:paraId="689F6FA4" w14:textId="07A1E5A3" w:rsidR="00A73965" w:rsidRDefault="00A73965" w:rsidP="00A73965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AC594B5" wp14:editId="39D47C81">
                  <wp:extent cx="4705350" cy="3665911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844" cy="3678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99914A" w14:textId="11C0C385" w:rsidR="00A73965" w:rsidRDefault="00A73965" w:rsidP="00CB2197">
            <w:pPr>
              <w:rPr>
                <w:sz w:val="28"/>
                <w:szCs w:val="28"/>
              </w:rPr>
            </w:pPr>
          </w:p>
          <w:p w14:paraId="5A7F865F" w14:textId="6952D1C3" w:rsidR="00A73965" w:rsidRDefault="00A73965" w:rsidP="00CB2197">
            <w:pPr>
              <w:rPr>
                <w:sz w:val="28"/>
                <w:szCs w:val="28"/>
              </w:rPr>
            </w:pPr>
          </w:p>
          <w:p w14:paraId="739B63E0" w14:textId="7E5489D5" w:rsidR="00A73965" w:rsidRDefault="00A73965" w:rsidP="00CC438B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E4D7014" wp14:editId="77E74525">
                  <wp:extent cx="4683116" cy="3772535"/>
                  <wp:effectExtent l="0" t="0" r="381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0168" cy="3778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38B814" w14:textId="76FA88F1" w:rsidR="00A73965" w:rsidRDefault="00A73965" w:rsidP="00A73965">
            <w:pPr>
              <w:jc w:val="center"/>
              <w:rPr>
                <w:sz w:val="28"/>
                <w:szCs w:val="28"/>
              </w:rPr>
            </w:pPr>
          </w:p>
          <w:p w14:paraId="04646FCE" w14:textId="77777777" w:rsidR="00A73965" w:rsidRDefault="00A73965" w:rsidP="00A73965">
            <w:pPr>
              <w:jc w:val="center"/>
              <w:rPr>
                <w:sz w:val="28"/>
                <w:szCs w:val="28"/>
              </w:rPr>
            </w:pPr>
          </w:p>
          <w:p w14:paraId="3A7577EF" w14:textId="14537336" w:rsidR="00A73965" w:rsidRDefault="00CC438B" w:rsidP="00CC438B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46957A5" wp14:editId="7C77EB31">
                  <wp:extent cx="4724400" cy="3827008"/>
                  <wp:effectExtent l="0" t="0" r="0" b="254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6485" cy="3844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B50A75" w14:textId="225EE028" w:rsidR="00A73965" w:rsidRDefault="00A73965" w:rsidP="00CB2197">
            <w:pPr>
              <w:rPr>
                <w:sz w:val="28"/>
                <w:szCs w:val="28"/>
              </w:rPr>
            </w:pPr>
          </w:p>
          <w:p w14:paraId="65E6D8BA" w14:textId="1F86BFD9" w:rsidR="002500A1" w:rsidRDefault="002500A1" w:rsidP="00CB2197">
            <w:pPr>
              <w:rPr>
                <w:sz w:val="28"/>
                <w:szCs w:val="28"/>
              </w:rPr>
            </w:pPr>
          </w:p>
          <w:p w14:paraId="15CBF315" w14:textId="767EEEFC" w:rsidR="002500A1" w:rsidRPr="00093992" w:rsidRDefault="00093992" w:rsidP="00093992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 w:rsidRPr="00093992">
              <w:rPr>
                <w:sz w:val="28"/>
                <w:szCs w:val="28"/>
              </w:rPr>
              <w:t>Display the details of Instructors who belong to Physics Department.</w:t>
            </w:r>
          </w:p>
          <w:p w14:paraId="5EADFEB0" w14:textId="77777777" w:rsidR="00093992" w:rsidRDefault="00093992" w:rsidP="00CB219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</w:p>
          <w:p w14:paraId="1F68B380" w14:textId="77777777" w:rsidR="00093992" w:rsidRDefault="00093992" w:rsidP="00CB2197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151B029" wp14:editId="4520C8E9">
                  <wp:extent cx="5187950" cy="12065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7950" cy="1206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3FB8B52" w14:textId="77777777" w:rsidR="00093992" w:rsidRDefault="00093992" w:rsidP="00CB2197">
            <w:pPr>
              <w:rPr>
                <w:sz w:val="28"/>
                <w:szCs w:val="28"/>
              </w:rPr>
            </w:pPr>
          </w:p>
          <w:p w14:paraId="648A6BBB" w14:textId="77777777" w:rsidR="00093992" w:rsidRDefault="00A3519B" w:rsidP="00093992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the names of instructors whose salary is greater than 60000.</w:t>
            </w:r>
          </w:p>
          <w:p w14:paraId="195C03F7" w14:textId="77777777" w:rsidR="00A3519B" w:rsidRDefault="00A3519B" w:rsidP="00A3519B">
            <w:pPr>
              <w:ind w:left="60"/>
              <w:rPr>
                <w:sz w:val="28"/>
                <w:szCs w:val="28"/>
              </w:rPr>
            </w:pPr>
          </w:p>
          <w:p w14:paraId="59C81E55" w14:textId="77777777" w:rsidR="00A3519B" w:rsidRDefault="00A3519B" w:rsidP="00A3519B">
            <w:pPr>
              <w:ind w:left="60"/>
              <w:rPr>
                <w:sz w:val="28"/>
                <w:szCs w:val="28"/>
              </w:rPr>
            </w:pPr>
            <w:r w:rsidRPr="00A3519B">
              <w:rPr>
                <w:noProof/>
                <w:sz w:val="28"/>
                <w:szCs w:val="28"/>
              </w:rPr>
              <w:drawing>
                <wp:inline distT="0" distB="0" distL="0" distR="0" wp14:anchorId="4E7DADD9" wp14:editId="6CC3552B">
                  <wp:extent cx="3911600" cy="257656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220" cy="259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3FC50" w14:textId="77777777" w:rsidR="00A3519B" w:rsidRDefault="00A3519B" w:rsidP="00A3519B">
            <w:pPr>
              <w:rPr>
                <w:sz w:val="28"/>
                <w:szCs w:val="28"/>
              </w:rPr>
            </w:pPr>
          </w:p>
          <w:p w14:paraId="64251BC3" w14:textId="77777777" w:rsidR="00A3519B" w:rsidRDefault="00A3519B" w:rsidP="00A3519B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Update salary of Srinivasan to 40000.</w:t>
            </w:r>
          </w:p>
          <w:p w14:paraId="511243D6" w14:textId="77777777" w:rsidR="00A3519B" w:rsidRDefault="00A3519B" w:rsidP="00A3519B">
            <w:pPr>
              <w:ind w:left="60"/>
              <w:rPr>
                <w:sz w:val="28"/>
                <w:szCs w:val="28"/>
              </w:rPr>
            </w:pPr>
          </w:p>
          <w:p w14:paraId="74EC3896" w14:textId="77777777" w:rsidR="00A3519B" w:rsidRDefault="00A3519B" w:rsidP="00A3519B">
            <w:pPr>
              <w:ind w:left="60"/>
              <w:rPr>
                <w:sz w:val="28"/>
                <w:szCs w:val="28"/>
              </w:rPr>
            </w:pPr>
            <w:r w:rsidRPr="00A3519B">
              <w:rPr>
                <w:noProof/>
                <w:sz w:val="28"/>
                <w:szCs w:val="28"/>
              </w:rPr>
              <w:drawing>
                <wp:inline distT="0" distB="0" distL="0" distR="0" wp14:anchorId="3F63BE1B" wp14:editId="23BD8CBA">
                  <wp:extent cx="5530850" cy="777593"/>
                  <wp:effectExtent l="0" t="0" r="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9201" cy="785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27FD4F" w14:textId="77777777" w:rsidR="00A3519B" w:rsidRDefault="00A3519B" w:rsidP="00A3519B">
            <w:pPr>
              <w:ind w:left="60"/>
              <w:rPr>
                <w:sz w:val="28"/>
                <w:szCs w:val="28"/>
              </w:rPr>
            </w:pPr>
          </w:p>
          <w:p w14:paraId="6CD890FD" w14:textId="77777777" w:rsidR="00A3519B" w:rsidRDefault="00A3519B" w:rsidP="00A3519B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Set Employee name to Agastya for ID 83821.</w:t>
            </w:r>
          </w:p>
          <w:p w14:paraId="3FD2FC95" w14:textId="77777777" w:rsidR="00A3519B" w:rsidRDefault="00A3519B" w:rsidP="00A3519B">
            <w:pPr>
              <w:ind w:left="60"/>
              <w:rPr>
                <w:sz w:val="28"/>
                <w:szCs w:val="28"/>
              </w:rPr>
            </w:pPr>
          </w:p>
          <w:p w14:paraId="22DFFC64" w14:textId="37E739CE" w:rsidR="00A3519B" w:rsidRPr="00A3519B" w:rsidRDefault="00A3519B" w:rsidP="00A3519B">
            <w:pPr>
              <w:ind w:left="60"/>
              <w:rPr>
                <w:sz w:val="28"/>
                <w:szCs w:val="28"/>
              </w:rPr>
            </w:pPr>
            <w:r w:rsidRPr="00A3519B">
              <w:rPr>
                <w:noProof/>
                <w:sz w:val="28"/>
                <w:szCs w:val="28"/>
              </w:rPr>
              <w:drawing>
                <wp:inline distT="0" distB="0" distL="0" distR="0" wp14:anchorId="3CA17099" wp14:editId="1869727B">
                  <wp:extent cx="5410478" cy="768389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478" cy="768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00A1" w14:paraId="439F5811" w14:textId="77777777" w:rsidTr="00A504D3">
        <w:trPr>
          <w:trHeight w:val="13457"/>
        </w:trPr>
        <w:tc>
          <w:tcPr>
            <w:tcW w:w="10456" w:type="dxa"/>
          </w:tcPr>
          <w:p w14:paraId="2773D722" w14:textId="77777777" w:rsidR="009809AA" w:rsidRDefault="009809AA" w:rsidP="009809AA">
            <w:pPr>
              <w:rPr>
                <w:sz w:val="28"/>
                <w:szCs w:val="28"/>
              </w:rPr>
            </w:pPr>
          </w:p>
          <w:p w14:paraId="221101F4" w14:textId="77777777" w:rsidR="009809AA" w:rsidRDefault="009809AA" w:rsidP="009809AA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Set name of employee to Raju who belongs to Physics Department.</w:t>
            </w:r>
          </w:p>
          <w:p w14:paraId="0184B5E0" w14:textId="77777777" w:rsidR="009809AA" w:rsidRDefault="009809AA" w:rsidP="009809AA">
            <w:pPr>
              <w:ind w:left="60"/>
              <w:rPr>
                <w:sz w:val="28"/>
                <w:szCs w:val="28"/>
              </w:rPr>
            </w:pPr>
          </w:p>
          <w:p w14:paraId="5B4209BF" w14:textId="77777777" w:rsidR="009809AA" w:rsidRDefault="009809AA" w:rsidP="009809AA">
            <w:pPr>
              <w:ind w:left="60"/>
              <w:rPr>
                <w:sz w:val="28"/>
                <w:szCs w:val="28"/>
              </w:rPr>
            </w:pPr>
            <w:r w:rsidRPr="00A3519B">
              <w:rPr>
                <w:noProof/>
                <w:sz w:val="28"/>
                <w:szCs w:val="28"/>
              </w:rPr>
              <w:drawing>
                <wp:inline distT="0" distB="0" distL="0" distR="0" wp14:anchorId="43B961F3" wp14:editId="39EF7487">
                  <wp:extent cx="5950256" cy="692186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0256" cy="69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CC726" w14:textId="77777777" w:rsidR="009809AA" w:rsidRDefault="009809AA" w:rsidP="009809AA">
            <w:pPr>
              <w:rPr>
                <w:sz w:val="28"/>
                <w:szCs w:val="28"/>
              </w:rPr>
            </w:pPr>
          </w:p>
          <w:p w14:paraId="40F0A4D1" w14:textId="77777777" w:rsidR="009809AA" w:rsidRDefault="009809AA" w:rsidP="009809AA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Update History department to Commerce Department.</w:t>
            </w:r>
          </w:p>
          <w:p w14:paraId="6AEFBF9D" w14:textId="77777777" w:rsidR="009809AA" w:rsidRDefault="009809AA" w:rsidP="009809AA">
            <w:pPr>
              <w:ind w:left="60"/>
              <w:rPr>
                <w:sz w:val="28"/>
                <w:szCs w:val="28"/>
              </w:rPr>
            </w:pPr>
          </w:p>
          <w:p w14:paraId="0A96D423" w14:textId="77777777" w:rsidR="009809AA" w:rsidRDefault="009809AA" w:rsidP="009809AA">
            <w:pPr>
              <w:ind w:left="60"/>
              <w:rPr>
                <w:sz w:val="28"/>
                <w:szCs w:val="28"/>
              </w:rPr>
            </w:pPr>
            <w:r w:rsidRPr="00A3519B">
              <w:rPr>
                <w:noProof/>
                <w:sz w:val="28"/>
                <w:szCs w:val="28"/>
              </w:rPr>
              <w:drawing>
                <wp:inline distT="0" distB="0" distL="0" distR="0" wp14:anchorId="3256434C" wp14:editId="326095CC">
                  <wp:extent cx="6312224" cy="720725"/>
                  <wp:effectExtent l="0" t="0" r="0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8307" cy="72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54FDFB" w14:textId="77777777" w:rsidR="009809AA" w:rsidRDefault="009809AA" w:rsidP="009809AA">
            <w:pPr>
              <w:ind w:left="60"/>
              <w:rPr>
                <w:sz w:val="28"/>
                <w:szCs w:val="28"/>
              </w:rPr>
            </w:pPr>
          </w:p>
          <w:p w14:paraId="72A07A05" w14:textId="5A1583CA" w:rsidR="009809AA" w:rsidRDefault="009809AA" w:rsidP="009809AA">
            <w:pPr>
              <w:ind w:left="60"/>
              <w:rPr>
                <w:b/>
                <w:bCs/>
                <w:sz w:val="28"/>
                <w:szCs w:val="28"/>
              </w:rPr>
            </w:pPr>
            <w:r w:rsidRPr="00A3519B">
              <w:rPr>
                <w:b/>
                <w:bCs/>
                <w:sz w:val="28"/>
                <w:szCs w:val="28"/>
              </w:rPr>
              <w:t xml:space="preserve">Final </w:t>
            </w:r>
            <w:r w:rsidR="005555CF" w:rsidRPr="00A3519B">
              <w:rPr>
                <w:b/>
                <w:bCs/>
                <w:sz w:val="28"/>
                <w:szCs w:val="28"/>
              </w:rPr>
              <w:t>Table:</w:t>
            </w:r>
          </w:p>
          <w:p w14:paraId="11760AFB" w14:textId="77777777" w:rsidR="009809AA" w:rsidRDefault="009809AA" w:rsidP="009809AA">
            <w:pPr>
              <w:ind w:left="60"/>
              <w:rPr>
                <w:b/>
                <w:bCs/>
                <w:sz w:val="28"/>
                <w:szCs w:val="28"/>
              </w:rPr>
            </w:pPr>
          </w:p>
          <w:p w14:paraId="57E8FAAF" w14:textId="788FE7B7" w:rsidR="009809AA" w:rsidRDefault="009809AA" w:rsidP="009809AA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  <w:r w:rsidRPr="00A3519B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E5F8F1F" wp14:editId="73027432">
                  <wp:extent cx="4521432" cy="3467278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432" cy="3467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4288B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9836166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7546492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9002519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2518526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CDEE151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956F39E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44ACBC6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7F288B6" w14:textId="40309D7F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416EA61" w14:textId="776A5CDC" w:rsidR="009809AA" w:rsidRDefault="009809AA" w:rsidP="009809AA">
            <w:pPr>
              <w:ind w:left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Course Table.</w:t>
            </w:r>
          </w:p>
          <w:p w14:paraId="46794CAC" w14:textId="6763F48A" w:rsidR="009809AA" w:rsidRDefault="009809AA" w:rsidP="009809AA">
            <w:pPr>
              <w:ind w:left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</w:t>
            </w:r>
          </w:p>
          <w:p w14:paraId="00A93ABD" w14:textId="7229456F" w:rsidR="009809AA" w:rsidRDefault="009809AA" w:rsidP="009809AA">
            <w:pPr>
              <w:ind w:left="60"/>
              <w:rPr>
                <w:b/>
                <w:bCs/>
                <w:sz w:val="28"/>
                <w:szCs w:val="28"/>
              </w:rPr>
            </w:pPr>
            <w:r w:rsidRPr="009809AA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459B926" wp14:editId="729B316C">
                  <wp:extent cx="6443990" cy="46609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7458" cy="469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A04E09" w14:textId="77777777" w:rsidR="009809AA" w:rsidRDefault="009809AA" w:rsidP="009809AA">
            <w:pPr>
              <w:ind w:left="60"/>
              <w:rPr>
                <w:b/>
                <w:bCs/>
                <w:sz w:val="28"/>
                <w:szCs w:val="28"/>
              </w:rPr>
            </w:pPr>
          </w:p>
          <w:p w14:paraId="4D372196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8C21368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DDFF709" w14:textId="29F6BF54" w:rsidR="009809AA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  <w:r w:rsidRPr="00E87612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A16D29A" wp14:editId="28782C6F">
                  <wp:extent cx="4819650" cy="298064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685" cy="2986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2223CE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7BBA289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FDED522" w14:textId="5C762211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B6B56A1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CCEB7BE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E1EDBF9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A71DB1D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FD56B5B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5D1D7B5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157B7A5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4E79CF8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032EAC8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5404FBA" w14:textId="30FF824E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536A5E7" w14:textId="0F7AA3DA" w:rsidR="00E87612" w:rsidRDefault="00E87612" w:rsidP="00E87612">
            <w:pPr>
              <w:ind w:left="60"/>
              <w:rPr>
                <w:b/>
                <w:bCs/>
                <w:sz w:val="28"/>
                <w:szCs w:val="28"/>
              </w:rPr>
            </w:pPr>
          </w:p>
          <w:p w14:paraId="6EECA8A0" w14:textId="080DF871" w:rsidR="00CC438B" w:rsidRDefault="00CC438B" w:rsidP="00E87612">
            <w:pPr>
              <w:ind w:left="60"/>
              <w:rPr>
                <w:b/>
                <w:bCs/>
                <w:sz w:val="28"/>
                <w:szCs w:val="28"/>
              </w:rPr>
            </w:pPr>
          </w:p>
          <w:p w14:paraId="1B00B356" w14:textId="04ECAB22" w:rsidR="00CC438B" w:rsidRDefault="00CC438B" w:rsidP="00E87612">
            <w:pPr>
              <w:ind w:left="60"/>
              <w:rPr>
                <w:b/>
                <w:bCs/>
                <w:sz w:val="28"/>
                <w:szCs w:val="28"/>
              </w:rPr>
            </w:pPr>
          </w:p>
          <w:p w14:paraId="066DF65F" w14:textId="439144C5" w:rsidR="00CC438B" w:rsidRDefault="00CC438B" w:rsidP="00E87612">
            <w:pPr>
              <w:ind w:left="60"/>
              <w:rPr>
                <w:b/>
                <w:bCs/>
                <w:sz w:val="28"/>
                <w:szCs w:val="28"/>
              </w:rPr>
            </w:pPr>
          </w:p>
          <w:p w14:paraId="15FACEBD" w14:textId="51D9E2F4" w:rsidR="00CC438B" w:rsidRDefault="00CC438B" w:rsidP="00CC438B">
            <w:pPr>
              <w:rPr>
                <w:b/>
                <w:bCs/>
                <w:sz w:val="28"/>
                <w:szCs w:val="28"/>
              </w:rPr>
            </w:pPr>
          </w:p>
          <w:p w14:paraId="2EE4909F" w14:textId="1A8C7313" w:rsidR="00CC438B" w:rsidRDefault="00CC438B" w:rsidP="00CC438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33ED48D" wp14:editId="3518FC1B">
                  <wp:extent cx="5401787" cy="3887470"/>
                  <wp:effectExtent l="0" t="0" r="889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4782" cy="3889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DA3DE4" w14:textId="2F8545B8" w:rsidR="00CC438B" w:rsidRDefault="00CC438B" w:rsidP="00CC438B">
            <w:pPr>
              <w:rPr>
                <w:b/>
                <w:bCs/>
                <w:sz w:val="28"/>
                <w:szCs w:val="28"/>
              </w:rPr>
            </w:pPr>
          </w:p>
          <w:p w14:paraId="301C85C0" w14:textId="7843519E" w:rsidR="00CC438B" w:rsidRDefault="00CC438B" w:rsidP="00CC438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40C6A79" wp14:editId="63C8E0E1">
                  <wp:extent cx="5473700" cy="3779186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9284" cy="3810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778DC8" w14:textId="499F18BA" w:rsidR="00CC438B" w:rsidRDefault="00CC438B" w:rsidP="00E87612">
            <w:pPr>
              <w:ind w:left="60"/>
              <w:rPr>
                <w:b/>
                <w:bCs/>
                <w:sz w:val="28"/>
                <w:szCs w:val="28"/>
              </w:rPr>
            </w:pPr>
          </w:p>
          <w:p w14:paraId="77847AFF" w14:textId="77777777" w:rsidR="00CC438B" w:rsidRDefault="00CC438B" w:rsidP="00E87612">
            <w:pPr>
              <w:ind w:left="60"/>
              <w:rPr>
                <w:b/>
                <w:bCs/>
                <w:sz w:val="28"/>
                <w:szCs w:val="28"/>
              </w:rPr>
            </w:pPr>
          </w:p>
          <w:p w14:paraId="41FCA4E9" w14:textId="042F5BEE" w:rsidR="00CC438B" w:rsidRDefault="00CC438B" w:rsidP="00CC438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A4C4FFC" wp14:editId="4F39B23A">
                  <wp:extent cx="5274099" cy="3638856"/>
                  <wp:effectExtent l="0" t="0" r="317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3801" cy="3652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D1D7F0" w14:textId="4D55E98E" w:rsidR="00CC438B" w:rsidRDefault="00CC438B" w:rsidP="00E87612">
            <w:pPr>
              <w:ind w:left="60"/>
              <w:rPr>
                <w:b/>
                <w:bCs/>
                <w:sz w:val="28"/>
                <w:szCs w:val="28"/>
              </w:rPr>
            </w:pPr>
          </w:p>
          <w:p w14:paraId="73EDBE7B" w14:textId="02B162FB" w:rsidR="00CC438B" w:rsidRDefault="00CC438B" w:rsidP="00E87612">
            <w:pPr>
              <w:ind w:left="60"/>
              <w:rPr>
                <w:b/>
                <w:bCs/>
                <w:sz w:val="28"/>
                <w:szCs w:val="28"/>
              </w:rPr>
            </w:pPr>
          </w:p>
          <w:p w14:paraId="6F971093" w14:textId="640C795F" w:rsidR="00CC438B" w:rsidRDefault="00CC438B" w:rsidP="00CC438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DB13671" wp14:editId="5A698003">
                  <wp:extent cx="5265795" cy="3847465"/>
                  <wp:effectExtent l="0" t="0" r="0" b="63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0444" cy="3872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7B90AE" w14:textId="459ACC55" w:rsidR="00CC438B" w:rsidRDefault="00CC438B" w:rsidP="00E87612">
            <w:pPr>
              <w:ind w:left="60"/>
              <w:rPr>
                <w:b/>
                <w:bCs/>
                <w:sz w:val="28"/>
                <w:szCs w:val="28"/>
              </w:rPr>
            </w:pPr>
          </w:p>
          <w:p w14:paraId="2EF70A6C" w14:textId="2173189D" w:rsidR="00CC438B" w:rsidRDefault="00CC438B" w:rsidP="00E87612">
            <w:pPr>
              <w:ind w:left="60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7315BE3" wp14:editId="51BD3E51">
                  <wp:extent cx="5909310" cy="1534072"/>
                  <wp:effectExtent l="0" t="0" r="0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3471" cy="1537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1DB160" w14:textId="1944B15D" w:rsidR="00E87612" w:rsidRPr="00E87612" w:rsidRDefault="00E87612" w:rsidP="00CC438B">
            <w:pPr>
              <w:rPr>
                <w:sz w:val="28"/>
                <w:szCs w:val="28"/>
              </w:rPr>
            </w:pPr>
          </w:p>
          <w:p w14:paraId="61C9ABD0" w14:textId="47DBA58D" w:rsidR="009809AA" w:rsidRDefault="00E87612" w:rsidP="00E87612">
            <w:pPr>
              <w:pStyle w:val="ListParagraph"/>
              <w:numPr>
                <w:ilvl w:val="0"/>
                <w:numId w:val="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the details of all courses which belongs to Biology.</w:t>
            </w:r>
          </w:p>
          <w:p w14:paraId="506AE1CC" w14:textId="6C4C0063" w:rsidR="00E87612" w:rsidRDefault="00E87612" w:rsidP="00E87612">
            <w:pPr>
              <w:ind w:left="60"/>
              <w:rPr>
                <w:sz w:val="28"/>
                <w:szCs w:val="28"/>
              </w:rPr>
            </w:pPr>
          </w:p>
          <w:p w14:paraId="3AB7C409" w14:textId="64EA2AFF" w:rsidR="00E87612" w:rsidRDefault="00E87612" w:rsidP="00E87612">
            <w:pPr>
              <w:ind w:left="60"/>
              <w:rPr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F4BA2DF" wp14:editId="4FA83D56">
                  <wp:extent cx="4127480" cy="1014079"/>
                  <wp:effectExtent l="0" t="0" r="698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0913" cy="10345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68068F5" w14:textId="471A24D0" w:rsidR="00E87612" w:rsidRDefault="00E87612" w:rsidP="00E87612">
            <w:pPr>
              <w:ind w:left="60"/>
              <w:rPr>
                <w:sz w:val="28"/>
                <w:szCs w:val="28"/>
              </w:rPr>
            </w:pPr>
          </w:p>
          <w:p w14:paraId="51031CFF" w14:textId="2CEE4B31" w:rsidR="00E87612" w:rsidRDefault="00E87612" w:rsidP="00E87612">
            <w:pPr>
              <w:pStyle w:val="ListParagraph"/>
              <w:numPr>
                <w:ilvl w:val="0"/>
                <w:numId w:val="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the credit details from Game Design course.</w:t>
            </w:r>
          </w:p>
          <w:p w14:paraId="4CC76699" w14:textId="7F2C936E" w:rsidR="00E87612" w:rsidRDefault="00E87612" w:rsidP="00E87612">
            <w:pPr>
              <w:ind w:left="60"/>
              <w:rPr>
                <w:sz w:val="28"/>
                <w:szCs w:val="28"/>
              </w:rPr>
            </w:pPr>
          </w:p>
          <w:p w14:paraId="6C20ED0D" w14:textId="2289E6DA" w:rsidR="00E87612" w:rsidRDefault="00E87612" w:rsidP="00E87612">
            <w:pPr>
              <w:ind w:left="6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547887B" wp14:editId="5F75C3EB">
                  <wp:extent cx="3727054" cy="748082"/>
                  <wp:effectExtent l="0" t="0" r="698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3700" cy="7574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F69F717" w14:textId="2058C725" w:rsidR="00E87612" w:rsidRDefault="00E87612" w:rsidP="00E87612">
            <w:pPr>
              <w:ind w:left="60"/>
              <w:rPr>
                <w:sz w:val="28"/>
                <w:szCs w:val="28"/>
              </w:rPr>
            </w:pPr>
          </w:p>
          <w:p w14:paraId="08DCAB6A" w14:textId="348BA398" w:rsidR="00E87612" w:rsidRDefault="00E87612" w:rsidP="00E87612">
            <w:pPr>
              <w:pStyle w:val="ListParagraph"/>
              <w:numPr>
                <w:ilvl w:val="0"/>
                <w:numId w:val="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the course ids and title for Biology department.</w:t>
            </w:r>
          </w:p>
          <w:p w14:paraId="12F7487D" w14:textId="7128AFE6" w:rsidR="00E87612" w:rsidRDefault="00E87612" w:rsidP="00E87612">
            <w:pPr>
              <w:ind w:left="60"/>
              <w:rPr>
                <w:sz w:val="28"/>
                <w:szCs w:val="28"/>
              </w:rPr>
            </w:pPr>
          </w:p>
          <w:p w14:paraId="40F0F5A1" w14:textId="71827F40" w:rsidR="00E87612" w:rsidRDefault="00E87612" w:rsidP="00E87612">
            <w:pPr>
              <w:ind w:left="6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FCB34DE" wp14:editId="43903416">
                  <wp:extent cx="4203596" cy="965335"/>
                  <wp:effectExtent l="0" t="0" r="6985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3762" cy="9814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658A519" w14:textId="05C709DD" w:rsidR="00E87612" w:rsidRDefault="00E87612" w:rsidP="00E87612">
            <w:pPr>
              <w:ind w:left="60"/>
              <w:rPr>
                <w:sz w:val="28"/>
                <w:szCs w:val="28"/>
              </w:rPr>
            </w:pPr>
          </w:p>
          <w:p w14:paraId="3FD226A5" w14:textId="45A1DD8A" w:rsidR="00E87612" w:rsidRDefault="00DA6753" w:rsidP="00E87612">
            <w:pPr>
              <w:pStyle w:val="ListParagraph"/>
              <w:numPr>
                <w:ilvl w:val="0"/>
                <w:numId w:val="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Update course id for code FIN-201 to FIN-301.</w:t>
            </w:r>
          </w:p>
          <w:p w14:paraId="6DBCE427" w14:textId="56B3F23A" w:rsidR="00DA6753" w:rsidRDefault="00DA6753" w:rsidP="00DA6753">
            <w:pPr>
              <w:pStyle w:val="ListParagraph"/>
              <w:ind w:left="420"/>
              <w:rPr>
                <w:sz w:val="28"/>
                <w:szCs w:val="28"/>
              </w:rPr>
            </w:pPr>
          </w:p>
          <w:p w14:paraId="728D5989" w14:textId="6B15A207" w:rsidR="00DA6753" w:rsidRPr="00E87612" w:rsidRDefault="00DA6753" w:rsidP="00DA6753">
            <w:pPr>
              <w:pStyle w:val="ListParagraph"/>
              <w:ind w:left="42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7F5E5B2" wp14:editId="6C70227F">
                  <wp:extent cx="4994608" cy="547643"/>
                  <wp:effectExtent l="0" t="0" r="0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19" cy="5597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BABBCEA" w14:textId="06E068C8" w:rsidR="00E87612" w:rsidRDefault="00E87612" w:rsidP="00E87612">
            <w:pPr>
              <w:pStyle w:val="ListParagraph"/>
              <w:ind w:left="420"/>
              <w:rPr>
                <w:sz w:val="28"/>
                <w:szCs w:val="28"/>
              </w:rPr>
            </w:pPr>
          </w:p>
          <w:p w14:paraId="1313108E" w14:textId="78E9F2A1" w:rsidR="00E87612" w:rsidRDefault="00E87612" w:rsidP="00E87612">
            <w:pPr>
              <w:pStyle w:val="ListParagraph"/>
              <w:ind w:left="420"/>
              <w:rPr>
                <w:sz w:val="28"/>
                <w:szCs w:val="28"/>
              </w:rPr>
            </w:pPr>
          </w:p>
          <w:p w14:paraId="08DC18C4" w14:textId="4FF7E2F2" w:rsidR="00E87612" w:rsidRDefault="00E87612" w:rsidP="00E87612">
            <w:pPr>
              <w:rPr>
                <w:sz w:val="28"/>
                <w:szCs w:val="28"/>
              </w:rPr>
            </w:pPr>
          </w:p>
          <w:p w14:paraId="50CBC751" w14:textId="376834E1" w:rsidR="009809AA" w:rsidRDefault="00DA6753" w:rsidP="00CC438B">
            <w:pPr>
              <w:ind w:left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lastRenderedPageBreak/>
              <w:t xml:space="preserve">                               </w:t>
            </w:r>
          </w:p>
          <w:p w14:paraId="64C45259" w14:textId="147AC9F5" w:rsidR="00E87612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Week 3</w:t>
            </w:r>
          </w:p>
          <w:p w14:paraId="45A27C11" w14:textId="057E7DA2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0A66114" w14:textId="69E72311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339251B" w14:textId="347B11F8" w:rsidR="00DA6753" w:rsidRDefault="00833E99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2F445DD9" wp14:editId="6CD11769">
                  <wp:extent cx="5607050" cy="19050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7050" cy="1905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06D1728" w14:textId="7100E241" w:rsidR="00833E99" w:rsidRDefault="00833E99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9F4D7AA" w14:textId="77777777" w:rsidR="00833E99" w:rsidRDefault="00833E99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7C8F535" w14:textId="6373C293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AFC76D0" w14:textId="10BF14F6" w:rsidR="00DA6753" w:rsidRDefault="00833E99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D93D239" wp14:editId="22E7321B">
                  <wp:extent cx="6137910" cy="2365201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1058" cy="2374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CF2E77" w14:textId="6E367E3E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B9609D5" w14:textId="06040D38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47BD2D7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AEBD7A4" w14:textId="04BC7EAE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E54935B" w14:textId="5EEB1F12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FDFC354" w14:textId="46555D15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3E0DA4D" w14:textId="7423967C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450FD13" w14:textId="02097648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00B5A5C" w14:textId="0E9649BA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69727EF" w14:textId="5FE3BA9D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E7AFB1E" w14:textId="0F007ED3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10E1EB9" w14:textId="35BD7048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F89422A" w14:textId="0FBC0E17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C75511D" w14:textId="7BB58752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E15410F" w14:textId="106DC86D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EAEA755" w14:textId="5A4B22AB" w:rsidR="00E87612" w:rsidRDefault="00833E99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  <w:r w:rsidRPr="00833E99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096DB12" wp14:editId="165F1F94">
                  <wp:extent cx="5321573" cy="164473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1573" cy="164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DD2EA" w14:textId="7ED02C90" w:rsidR="00833E99" w:rsidRDefault="00833E99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34A8D5F" w14:textId="77777777" w:rsidR="00833E99" w:rsidRDefault="00833E99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223D602" w14:textId="53D5CEB0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C67061C" w14:textId="73D11439" w:rsidR="00E87612" w:rsidRDefault="00833E99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701C924" wp14:editId="5A8E3C6C">
                  <wp:extent cx="5796176" cy="245745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9181" cy="24629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0637F3B" w14:textId="04149855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524BA91" w14:textId="153F1815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1CACBF2" w14:textId="7BFEC7CF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8443DEE" w14:textId="6D08C114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3E41295" w14:textId="5FA98A69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62FC566" w14:textId="71B49911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861182A" w14:textId="7FE8C7D0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0467E7C" w14:textId="4B6F21B4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16CDB40" w14:textId="4823C618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F736821" w14:textId="296E7E06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EE58353" w14:textId="15EBC426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0D093BD" w14:textId="2CC07A66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F24727E" w14:textId="64494B00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ACF2952" w14:textId="28712554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3D2444B" w14:textId="2D5FDECA" w:rsidR="00833E99" w:rsidRDefault="00833E99" w:rsidP="00833E99">
            <w:pPr>
              <w:rPr>
                <w:sz w:val="28"/>
                <w:szCs w:val="28"/>
              </w:rPr>
            </w:pPr>
          </w:p>
          <w:p w14:paraId="01A998B8" w14:textId="315AE849" w:rsidR="00833E99" w:rsidRDefault="00833E99" w:rsidP="00833E9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 Add a new column as </w:t>
            </w:r>
            <w:r w:rsidRPr="00833E99">
              <w:rPr>
                <w:b/>
                <w:bCs/>
                <w:sz w:val="28"/>
                <w:szCs w:val="28"/>
              </w:rPr>
              <w:t>date of joining</w:t>
            </w:r>
            <w:r>
              <w:rPr>
                <w:sz w:val="28"/>
                <w:szCs w:val="28"/>
              </w:rPr>
              <w:t xml:space="preserve"> to </w:t>
            </w:r>
            <w:r w:rsidRPr="00833E99">
              <w:rPr>
                <w:b/>
                <w:bCs/>
                <w:sz w:val="28"/>
                <w:szCs w:val="28"/>
              </w:rPr>
              <w:t>employee</w:t>
            </w:r>
            <w:r>
              <w:rPr>
                <w:sz w:val="28"/>
                <w:szCs w:val="28"/>
              </w:rPr>
              <w:t xml:space="preserve"> table.</w:t>
            </w:r>
          </w:p>
          <w:p w14:paraId="53EFA0B2" w14:textId="2AF4B4D1" w:rsidR="00833E99" w:rsidRDefault="00833E99" w:rsidP="00833E99">
            <w:pPr>
              <w:rPr>
                <w:sz w:val="28"/>
                <w:szCs w:val="28"/>
              </w:rPr>
            </w:pPr>
          </w:p>
          <w:p w14:paraId="08C97BD6" w14:textId="078E14E9" w:rsidR="00833E99" w:rsidRDefault="00833E99" w:rsidP="00833E99">
            <w:pPr>
              <w:rPr>
                <w:sz w:val="28"/>
                <w:szCs w:val="28"/>
              </w:rPr>
            </w:pPr>
            <w:r w:rsidRPr="00833E99">
              <w:rPr>
                <w:noProof/>
                <w:sz w:val="28"/>
                <w:szCs w:val="28"/>
              </w:rPr>
              <w:drawing>
                <wp:inline distT="0" distB="0" distL="0" distR="0" wp14:anchorId="6CB8C877" wp14:editId="07EF70EC">
                  <wp:extent cx="4711942" cy="711237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942" cy="711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8"/>
                <w:szCs w:val="28"/>
              </w:rPr>
              <w:t xml:space="preserve"> </w:t>
            </w:r>
          </w:p>
          <w:p w14:paraId="70C4E0B2" w14:textId="4BECF364" w:rsidR="00833E99" w:rsidRDefault="00833E99" w:rsidP="00833E99">
            <w:pPr>
              <w:rPr>
                <w:sz w:val="28"/>
                <w:szCs w:val="28"/>
              </w:rPr>
            </w:pPr>
          </w:p>
          <w:p w14:paraId="5C421E5D" w14:textId="5C903108" w:rsidR="00833E99" w:rsidRDefault="00833E99" w:rsidP="00833E99">
            <w:pPr>
              <w:rPr>
                <w:sz w:val="28"/>
                <w:szCs w:val="28"/>
              </w:rPr>
            </w:pPr>
            <w:r w:rsidRPr="00833E99">
              <w:rPr>
                <w:sz w:val="28"/>
                <w:szCs w:val="28"/>
              </w:rPr>
              <w:t>4.</w:t>
            </w:r>
            <w:r>
              <w:rPr>
                <w:sz w:val="28"/>
                <w:szCs w:val="28"/>
              </w:rPr>
              <w:t xml:space="preserve">  </w:t>
            </w:r>
            <w:r w:rsidR="00290C92">
              <w:rPr>
                <w:sz w:val="28"/>
                <w:szCs w:val="28"/>
              </w:rPr>
              <w:t>Drop constraint on grade column.</w:t>
            </w:r>
          </w:p>
          <w:p w14:paraId="22B5E6B6" w14:textId="37608FB0" w:rsidR="00290C92" w:rsidRDefault="00290C92" w:rsidP="00833E99">
            <w:pPr>
              <w:rPr>
                <w:sz w:val="28"/>
                <w:szCs w:val="28"/>
              </w:rPr>
            </w:pPr>
          </w:p>
          <w:p w14:paraId="0E7515ED" w14:textId="76B6E126" w:rsidR="00290C92" w:rsidRDefault="00290C92" w:rsidP="00833E99">
            <w:pPr>
              <w:rPr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4CE112D0" wp14:editId="719B87D5">
                  <wp:extent cx="4159250" cy="7112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9250" cy="711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0E868DC" w14:textId="47EBAFE7" w:rsidR="00290C92" w:rsidRDefault="00290C92" w:rsidP="00833E99">
            <w:pPr>
              <w:rPr>
                <w:sz w:val="28"/>
                <w:szCs w:val="28"/>
              </w:rPr>
            </w:pPr>
          </w:p>
          <w:p w14:paraId="37C81147" w14:textId="698DB33A" w:rsidR="00290C92" w:rsidRDefault="00290C92" w:rsidP="00290C92">
            <w:pPr>
              <w:pStyle w:val="ListParagraph"/>
              <w:numPr>
                <w:ilvl w:val="0"/>
                <w:numId w:val="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Increase the size of ename by 15 characters.</w:t>
            </w:r>
          </w:p>
          <w:p w14:paraId="7C21A6D0" w14:textId="35F2DA77" w:rsidR="00290C92" w:rsidRDefault="00290C92" w:rsidP="00290C92">
            <w:pPr>
              <w:rPr>
                <w:sz w:val="28"/>
                <w:szCs w:val="28"/>
              </w:rPr>
            </w:pPr>
          </w:p>
          <w:p w14:paraId="40B3C4F9" w14:textId="40282749" w:rsidR="00290C92" w:rsidRDefault="00290C92" w:rsidP="00290C92">
            <w:pPr>
              <w:rPr>
                <w:sz w:val="28"/>
                <w:szCs w:val="28"/>
              </w:rPr>
            </w:pPr>
            <w:r w:rsidRPr="00290C92">
              <w:rPr>
                <w:noProof/>
                <w:sz w:val="28"/>
                <w:szCs w:val="28"/>
              </w:rPr>
              <w:drawing>
                <wp:inline distT="0" distB="0" distL="0" distR="0" wp14:anchorId="10864C74" wp14:editId="0B2FB464">
                  <wp:extent cx="4826248" cy="723937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248" cy="723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77F5E2" w14:textId="1820BB31" w:rsidR="00290C92" w:rsidRDefault="00290C92" w:rsidP="00290C92">
            <w:pPr>
              <w:rPr>
                <w:sz w:val="28"/>
                <w:szCs w:val="28"/>
              </w:rPr>
            </w:pPr>
          </w:p>
          <w:p w14:paraId="3ABA0358" w14:textId="3AEBAF42" w:rsidR="00290C92" w:rsidRDefault="00290C92" w:rsidP="00290C92">
            <w:pPr>
              <w:pStyle w:val="ListParagraph"/>
              <w:numPr>
                <w:ilvl w:val="0"/>
                <w:numId w:val="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Drop constraint on </w:t>
            </w:r>
            <w:r w:rsidR="005555CF">
              <w:rPr>
                <w:sz w:val="28"/>
                <w:szCs w:val="28"/>
              </w:rPr>
              <w:t>Eno</w:t>
            </w:r>
            <w:r>
              <w:rPr>
                <w:sz w:val="28"/>
                <w:szCs w:val="28"/>
              </w:rPr>
              <w:t xml:space="preserve"> column.</w:t>
            </w:r>
          </w:p>
          <w:p w14:paraId="1F5E02B9" w14:textId="749B43C1" w:rsidR="00290C92" w:rsidRDefault="00290C92" w:rsidP="00290C92">
            <w:pPr>
              <w:pStyle w:val="ListParagraph"/>
              <w:ind w:left="420"/>
              <w:rPr>
                <w:sz w:val="28"/>
                <w:szCs w:val="28"/>
              </w:rPr>
            </w:pPr>
          </w:p>
          <w:p w14:paraId="03832712" w14:textId="00096683" w:rsidR="00290C92" w:rsidRDefault="00290C92" w:rsidP="00290C92">
            <w:pPr>
              <w:pStyle w:val="ListParagraph"/>
              <w:ind w:left="42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BD47037" wp14:editId="462C3AE5">
                  <wp:extent cx="3460750" cy="1197953"/>
                  <wp:effectExtent l="0" t="0" r="6350" b="254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0277" cy="12081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3AE7221" w14:textId="565D1ADA" w:rsidR="00847B56" w:rsidRDefault="00847B56" w:rsidP="00290C92">
            <w:pPr>
              <w:pStyle w:val="ListParagraph"/>
              <w:ind w:left="420"/>
              <w:rPr>
                <w:sz w:val="28"/>
                <w:szCs w:val="28"/>
              </w:rPr>
            </w:pPr>
          </w:p>
          <w:p w14:paraId="4CDC13E6" w14:textId="254C4427" w:rsidR="00847B56" w:rsidRDefault="00847B56" w:rsidP="00847B56">
            <w:pPr>
              <w:pStyle w:val="ListParagraph"/>
              <w:numPr>
                <w:ilvl w:val="0"/>
                <w:numId w:val="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Change the datatype of </w:t>
            </w:r>
            <w:r w:rsidR="005555CF">
              <w:rPr>
                <w:sz w:val="28"/>
                <w:szCs w:val="28"/>
              </w:rPr>
              <w:t>Eno</w:t>
            </w:r>
            <w:r>
              <w:rPr>
                <w:sz w:val="28"/>
                <w:szCs w:val="28"/>
              </w:rPr>
              <w:t xml:space="preserve"> as varchar2(10)</w:t>
            </w:r>
          </w:p>
          <w:p w14:paraId="0064429F" w14:textId="215C78C6" w:rsidR="00847B56" w:rsidRDefault="00847B56" w:rsidP="00847B56">
            <w:pPr>
              <w:pStyle w:val="ListParagraph"/>
              <w:ind w:left="420"/>
              <w:rPr>
                <w:sz w:val="28"/>
                <w:szCs w:val="28"/>
              </w:rPr>
            </w:pPr>
          </w:p>
          <w:p w14:paraId="73920172" w14:textId="2E60966B" w:rsidR="00847B56" w:rsidRPr="00847B56" w:rsidRDefault="00847B56" w:rsidP="00847B56">
            <w:pPr>
              <w:pStyle w:val="ListParagraph"/>
              <w:ind w:left="42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A776428" wp14:editId="614A31D7">
                  <wp:extent cx="4610100" cy="6667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0100" cy="666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239110E" w14:textId="0A27F15A" w:rsidR="00290C92" w:rsidRDefault="00290C92" w:rsidP="00290C92">
            <w:pPr>
              <w:pStyle w:val="ListParagraph"/>
              <w:ind w:left="420"/>
              <w:rPr>
                <w:sz w:val="28"/>
                <w:szCs w:val="28"/>
              </w:rPr>
            </w:pPr>
          </w:p>
          <w:p w14:paraId="1B52DC48" w14:textId="5337000A" w:rsidR="00290C92" w:rsidRPr="00290C92" w:rsidRDefault="00290C92" w:rsidP="00290C92">
            <w:pPr>
              <w:pStyle w:val="ListParagraph"/>
              <w:ind w:left="420"/>
              <w:rPr>
                <w:b/>
                <w:bCs/>
                <w:sz w:val="28"/>
                <w:szCs w:val="28"/>
              </w:rPr>
            </w:pPr>
          </w:p>
          <w:p w14:paraId="5F2FFC2D" w14:textId="77777777" w:rsidR="00290C92" w:rsidRPr="00290C92" w:rsidRDefault="00290C92" w:rsidP="00290C92">
            <w:pPr>
              <w:pStyle w:val="ListParagraph"/>
              <w:ind w:left="420"/>
              <w:rPr>
                <w:sz w:val="28"/>
                <w:szCs w:val="28"/>
              </w:rPr>
            </w:pPr>
          </w:p>
          <w:p w14:paraId="537E19C1" w14:textId="2910E610" w:rsidR="00290C92" w:rsidRDefault="00290C92" w:rsidP="00290C92">
            <w:pPr>
              <w:rPr>
                <w:sz w:val="28"/>
                <w:szCs w:val="28"/>
              </w:rPr>
            </w:pPr>
          </w:p>
          <w:p w14:paraId="6E3A8C9E" w14:textId="793AF6C7" w:rsidR="00E87612" w:rsidRPr="00847B56" w:rsidRDefault="00E87612" w:rsidP="00847B56">
            <w:pPr>
              <w:rPr>
                <w:sz w:val="28"/>
                <w:szCs w:val="28"/>
              </w:rPr>
            </w:pPr>
          </w:p>
          <w:p w14:paraId="1F4E0F2A" w14:textId="10A8837F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BC94C52" w14:textId="6481AD92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DEC9453" w14:textId="08DDBD79" w:rsidR="00E87612" w:rsidRDefault="00847B56" w:rsidP="00847B56">
            <w:pPr>
              <w:pStyle w:val="ListParagraph"/>
              <w:numPr>
                <w:ilvl w:val="0"/>
                <w:numId w:val="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Add a primary key constraint on </w:t>
            </w:r>
            <w:r w:rsidR="005555CF">
              <w:rPr>
                <w:sz w:val="28"/>
                <w:szCs w:val="28"/>
              </w:rPr>
              <w:t>Eno</w:t>
            </w:r>
            <w:r>
              <w:rPr>
                <w:sz w:val="28"/>
                <w:szCs w:val="28"/>
              </w:rPr>
              <w:t xml:space="preserve"> column</w:t>
            </w:r>
          </w:p>
          <w:p w14:paraId="551D045F" w14:textId="553D87CD" w:rsidR="00847B56" w:rsidRDefault="00847B56" w:rsidP="00847B56">
            <w:pPr>
              <w:pStyle w:val="ListParagraph"/>
              <w:ind w:left="420"/>
              <w:rPr>
                <w:sz w:val="28"/>
                <w:szCs w:val="28"/>
              </w:rPr>
            </w:pPr>
          </w:p>
          <w:p w14:paraId="348FB4C4" w14:textId="086BDA66" w:rsidR="00847B56" w:rsidRDefault="00847B56" w:rsidP="00847B56">
            <w:pPr>
              <w:pStyle w:val="ListParagraph"/>
              <w:ind w:left="420"/>
              <w:rPr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D89A192" wp14:editId="44082B24">
                  <wp:extent cx="4349750" cy="7112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9750" cy="711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CA6381F" w14:textId="6A067E48" w:rsidR="00847B56" w:rsidRDefault="00847B56" w:rsidP="00847B56">
            <w:pPr>
              <w:pStyle w:val="ListParagraph"/>
              <w:ind w:left="420"/>
              <w:rPr>
                <w:sz w:val="28"/>
                <w:szCs w:val="28"/>
              </w:rPr>
            </w:pPr>
          </w:p>
          <w:p w14:paraId="162792D6" w14:textId="77C0B369" w:rsidR="00847B56" w:rsidRDefault="00847B56" w:rsidP="00847B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</w:p>
          <w:p w14:paraId="36AFCD9D" w14:textId="378E2E9E" w:rsidR="00847B56" w:rsidRDefault="00847B56" w:rsidP="00847B56">
            <w:pPr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</w:t>
            </w:r>
            <w:r w:rsidRPr="00847B56">
              <w:rPr>
                <w:b/>
                <w:bCs/>
                <w:sz w:val="28"/>
                <w:szCs w:val="28"/>
              </w:rPr>
              <w:t xml:space="preserve">Final </w:t>
            </w:r>
            <w:r w:rsidR="005555CF" w:rsidRPr="00847B56">
              <w:rPr>
                <w:b/>
                <w:bCs/>
                <w:sz w:val="28"/>
                <w:szCs w:val="28"/>
              </w:rPr>
              <w:t>Table:</w:t>
            </w:r>
          </w:p>
          <w:p w14:paraId="4F2470CE" w14:textId="440880F4" w:rsidR="00847B56" w:rsidRDefault="00847B56" w:rsidP="00847B56">
            <w:pPr>
              <w:rPr>
                <w:b/>
                <w:bCs/>
                <w:sz w:val="28"/>
                <w:szCs w:val="28"/>
              </w:rPr>
            </w:pPr>
          </w:p>
          <w:p w14:paraId="1547DC9F" w14:textId="3DCFEEEC" w:rsidR="00847B56" w:rsidRPr="00847B56" w:rsidRDefault="00847B56" w:rsidP="00847B5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</w:t>
            </w:r>
            <w:r w:rsidRPr="00847B56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D0D9E5C" wp14:editId="394DF27E">
                  <wp:extent cx="6074479" cy="1606550"/>
                  <wp:effectExtent l="0" t="0" r="254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8920" cy="1613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3D3B9" w14:textId="77777777" w:rsidR="00847B56" w:rsidRPr="00847B56" w:rsidRDefault="00847B56" w:rsidP="00847B56">
            <w:pPr>
              <w:rPr>
                <w:sz w:val="28"/>
                <w:szCs w:val="28"/>
              </w:rPr>
            </w:pPr>
          </w:p>
          <w:p w14:paraId="0D4740E2" w14:textId="65639952" w:rsidR="00E87612" w:rsidRDefault="00CC438B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  <w:r w:rsidRPr="00CC438B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8FDBCFA" wp14:editId="7D3CEBC5">
                  <wp:extent cx="6036752" cy="1258570"/>
                  <wp:effectExtent l="0" t="0" r="254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1329" cy="1263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5D9C9B" w14:textId="644DA9BE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275D5A6" w14:textId="5A9A8F8B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639EDDD" w14:textId="27673877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DEDE667" w14:textId="6AACC798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1720BAF" w14:textId="0F36D68D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5D18583" w14:textId="11FBD0F7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48C51C6" w14:textId="1629DBB2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EDDE912" w14:textId="0243343B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73762FE" w14:textId="52DDA6E1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C57F935" w14:textId="76001634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C60D2AE" w14:textId="297F5EEA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668FAAC" w14:textId="54654CC9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9635967" w14:textId="2369A12E" w:rsidR="00E87612" w:rsidRDefault="00E87612" w:rsidP="00CC438B">
            <w:pPr>
              <w:rPr>
                <w:b/>
                <w:bCs/>
                <w:sz w:val="28"/>
                <w:szCs w:val="28"/>
              </w:rPr>
            </w:pPr>
          </w:p>
          <w:p w14:paraId="2659369B" w14:textId="4790AA6E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3E71ACD" w14:textId="19AF58A8" w:rsidR="00E87612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Week 4</w:t>
            </w:r>
          </w:p>
          <w:p w14:paraId="76E8D821" w14:textId="5DB8658B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61C7392" w14:textId="746F852C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EMP TABLE</w:t>
            </w:r>
          </w:p>
          <w:p w14:paraId="7554DDB8" w14:textId="4D870E2A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13751B9" w14:textId="77777777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8A183DC" w14:textId="674C81EF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D21A721" w14:textId="346B640C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6E9E3A6" wp14:editId="25CF0F21">
                  <wp:extent cx="5302250" cy="122555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2250" cy="1225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BAC4D94" w14:textId="3CF7A13F" w:rsidR="00847B56" w:rsidRDefault="00847B56" w:rsidP="00847B5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</w:t>
            </w:r>
          </w:p>
          <w:p w14:paraId="10CC2176" w14:textId="1FEF0D2E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0D952FC" w14:textId="71D28DB4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ACFA8EF" w14:textId="0B90D668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E7E17BE" w14:textId="5661A432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AE4F9A3" w14:textId="554A07A7" w:rsidR="00847B56" w:rsidRDefault="00424890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4979EE4" wp14:editId="3A91233C">
                  <wp:extent cx="5990710" cy="3789680"/>
                  <wp:effectExtent l="0" t="0" r="0" b="127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7897" cy="3806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9CDEC2" w14:textId="7E1AA485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F267FAB" w14:textId="62FCBEFA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5376054" w14:textId="08773263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0AF253F" w14:textId="2A348DA6" w:rsidR="00847B56" w:rsidRDefault="00847B56" w:rsidP="00424890">
            <w:pPr>
              <w:rPr>
                <w:b/>
                <w:bCs/>
                <w:sz w:val="28"/>
                <w:szCs w:val="28"/>
              </w:rPr>
            </w:pPr>
          </w:p>
          <w:p w14:paraId="4259091D" w14:textId="4FF122D9" w:rsidR="00847B56" w:rsidRDefault="00424890" w:rsidP="00424890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81E9DB3" wp14:editId="38D0A8D0">
                  <wp:extent cx="6157698" cy="3764280"/>
                  <wp:effectExtent l="0" t="0" r="0" b="762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1895" cy="3766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92ACB5" w14:textId="7DF840D7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7DC74F0" w14:textId="1F7EE658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2577890" w14:textId="6CECB538" w:rsidR="00847B56" w:rsidRDefault="00424890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47913F4" wp14:editId="206CC674">
                  <wp:extent cx="6252210" cy="1968377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0823" cy="1977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6D14FE" w14:textId="24CB4617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54CB6D3" w14:textId="080609FD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AB9EB13" w14:textId="797C32A2" w:rsidR="00424890" w:rsidRDefault="00424890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CAF5EEC" w14:textId="5ED95721" w:rsidR="00424890" w:rsidRDefault="00424890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2F06D32" w14:textId="6C99F9B1" w:rsidR="00424890" w:rsidRDefault="00424890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A0CF608" w14:textId="0E477F21" w:rsidR="00424890" w:rsidRDefault="00424890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7E4CFE1" w14:textId="5007E219" w:rsidR="00424890" w:rsidRDefault="00424890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979C07B" w14:textId="2EDA2200" w:rsidR="00424890" w:rsidRDefault="00424890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5AB3052" w14:textId="15D31CB0" w:rsidR="00424890" w:rsidRDefault="00424890" w:rsidP="00424890">
            <w:pPr>
              <w:rPr>
                <w:b/>
                <w:bCs/>
                <w:sz w:val="28"/>
                <w:szCs w:val="28"/>
              </w:rPr>
            </w:pPr>
          </w:p>
          <w:p w14:paraId="2D33CC08" w14:textId="77777777" w:rsidR="00424890" w:rsidRDefault="00424890" w:rsidP="00424890">
            <w:pPr>
              <w:rPr>
                <w:b/>
                <w:bCs/>
                <w:sz w:val="28"/>
                <w:szCs w:val="28"/>
              </w:rPr>
            </w:pPr>
          </w:p>
          <w:p w14:paraId="79F9305C" w14:textId="74236EB0" w:rsidR="00424890" w:rsidRDefault="00424890" w:rsidP="00424890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34D4F22" wp14:editId="79E77240">
                  <wp:extent cx="6087256" cy="3736340"/>
                  <wp:effectExtent l="0" t="0" r="889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8905" cy="3743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F20AB3" w14:textId="55915BAE" w:rsidR="00424890" w:rsidRDefault="00424890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476F65B" w14:textId="2EE7F51B" w:rsidR="00424890" w:rsidRDefault="00424890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A2ACD5A" wp14:editId="74BEA562">
                  <wp:extent cx="6146800" cy="36225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025" cy="3648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219C65" w14:textId="01798073" w:rsidR="00424890" w:rsidRDefault="00424890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D416045" w14:textId="401707A6" w:rsidR="00424890" w:rsidRDefault="00424890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1EAC6DA" w14:textId="76DB58E2" w:rsidR="00424890" w:rsidRDefault="00424890" w:rsidP="00424890">
            <w:pPr>
              <w:rPr>
                <w:b/>
                <w:bCs/>
                <w:sz w:val="28"/>
                <w:szCs w:val="28"/>
              </w:rPr>
            </w:pPr>
          </w:p>
          <w:p w14:paraId="57EDBF13" w14:textId="56C8282C" w:rsidR="00424890" w:rsidRDefault="00424890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58839CF" w14:textId="1DC5502C" w:rsidR="00847B56" w:rsidRDefault="00424890" w:rsidP="00F1408A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A68C618" wp14:editId="1F4740AC">
                  <wp:extent cx="5918200" cy="3588467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596" cy="3599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3608E4" w14:textId="66FFE03A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14A0344" w14:textId="0F6BF44A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B877148" w14:textId="346D73D3" w:rsidR="00847B56" w:rsidRDefault="00F1408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480BBCA" wp14:editId="54AAA252">
                  <wp:extent cx="5918200" cy="3568111"/>
                  <wp:effectExtent l="0" t="0" r="635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2063" cy="3618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BB7D09" w14:textId="33B86975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4B28745" w14:textId="0FFC3846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1844940" w14:textId="5AFAEFA5" w:rsidR="00847B56" w:rsidRDefault="00847B56" w:rsidP="00F1408A">
            <w:pPr>
              <w:rPr>
                <w:b/>
                <w:bCs/>
                <w:sz w:val="28"/>
                <w:szCs w:val="28"/>
              </w:rPr>
            </w:pPr>
          </w:p>
          <w:p w14:paraId="67C86D26" w14:textId="0F102D57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AA8109C" w14:textId="5B77DCE2" w:rsidR="00847B56" w:rsidRDefault="00F1408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64450B0" wp14:editId="252444DE">
                  <wp:extent cx="5991860" cy="1891564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0634" cy="1897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46988C" w14:textId="2056F326" w:rsidR="00847B56" w:rsidRDefault="00847B56" w:rsidP="00F1408A">
            <w:pPr>
              <w:rPr>
                <w:b/>
                <w:bCs/>
                <w:sz w:val="28"/>
                <w:szCs w:val="28"/>
              </w:rPr>
            </w:pPr>
          </w:p>
          <w:p w14:paraId="42BACCCD" w14:textId="134F9FB4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0AE7DF3" w14:textId="37C02F2A" w:rsidR="00847B56" w:rsidRDefault="00F1408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  <w:r w:rsidRPr="00F1408A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2DE38D8" wp14:editId="6253881E">
                  <wp:extent cx="6272544" cy="288036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7558" cy="2882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B90BC5" w14:textId="590580DF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32DD1F7" w14:textId="4FDCBA3C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1E170E7" w14:textId="20B53758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318F43F" w14:textId="4F5F0774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BADBC91" w14:textId="2327CED5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9369825" w14:textId="4E77AA51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FCDCE53" w14:textId="75712B61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19A114A" w14:textId="5E9610D5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E10AA20" w14:textId="205B52F0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A897556" w14:textId="36674E44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432615E" w14:textId="0BCE24C0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E6485CE" w14:textId="716E288B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A164E50" w14:textId="34C7299B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793F147" w14:textId="619C260E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D06E4F5" w14:textId="3999E335" w:rsidR="00847B56" w:rsidRDefault="00847B56" w:rsidP="00F1408A">
            <w:pPr>
              <w:rPr>
                <w:b/>
                <w:bCs/>
                <w:sz w:val="28"/>
                <w:szCs w:val="28"/>
              </w:rPr>
            </w:pPr>
          </w:p>
          <w:p w14:paraId="5FAE28D7" w14:textId="782F3C4D" w:rsidR="00F1408A" w:rsidRDefault="00F1408A" w:rsidP="00F1408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all the information of employee table.</w:t>
            </w:r>
          </w:p>
          <w:p w14:paraId="4729482A" w14:textId="15C24635" w:rsidR="00F1408A" w:rsidRDefault="00F1408A" w:rsidP="00F1408A">
            <w:pPr>
              <w:pStyle w:val="ListParagraph"/>
              <w:rPr>
                <w:sz w:val="28"/>
                <w:szCs w:val="28"/>
              </w:rPr>
            </w:pPr>
          </w:p>
          <w:p w14:paraId="590C15A7" w14:textId="1CF2544C" w:rsidR="00F1408A" w:rsidRDefault="00F1408A" w:rsidP="00F1408A">
            <w:pPr>
              <w:pStyle w:val="ListParagraph"/>
              <w:rPr>
                <w:sz w:val="28"/>
                <w:szCs w:val="28"/>
              </w:rPr>
            </w:pPr>
            <w:r w:rsidRPr="00F1408A">
              <w:rPr>
                <w:noProof/>
                <w:sz w:val="28"/>
                <w:szCs w:val="28"/>
              </w:rPr>
              <w:drawing>
                <wp:inline distT="0" distB="0" distL="0" distR="0" wp14:anchorId="23D9E14C" wp14:editId="12CCD662">
                  <wp:extent cx="4838700" cy="2221936"/>
                  <wp:effectExtent l="0" t="0" r="0" b="698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8368" cy="2235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8B52A" w14:textId="586ABFA8" w:rsidR="00F1408A" w:rsidRDefault="00F1408A" w:rsidP="00F1408A">
            <w:pPr>
              <w:pStyle w:val="ListParagraph"/>
              <w:rPr>
                <w:sz w:val="28"/>
                <w:szCs w:val="28"/>
              </w:rPr>
            </w:pPr>
          </w:p>
          <w:p w14:paraId="1247811A" w14:textId="6416B00C" w:rsidR="00F1408A" w:rsidRDefault="00F1408A" w:rsidP="00F1408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unique jobs from emp table.</w:t>
            </w:r>
          </w:p>
          <w:p w14:paraId="556CA08A" w14:textId="4357A25A" w:rsidR="00F1408A" w:rsidRDefault="00F1408A" w:rsidP="00F1408A">
            <w:pPr>
              <w:pStyle w:val="ListParagraph"/>
              <w:rPr>
                <w:sz w:val="28"/>
                <w:szCs w:val="28"/>
              </w:rPr>
            </w:pPr>
          </w:p>
          <w:p w14:paraId="13FC36D5" w14:textId="009E55B5" w:rsidR="00F1408A" w:rsidRDefault="00F1408A" w:rsidP="00F1408A">
            <w:pPr>
              <w:pStyle w:val="ListParagraph"/>
              <w:rPr>
                <w:sz w:val="28"/>
                <w:szCs w:val="28"/>
              </w:rPr>
            </w:pPr>
            <w:r w:rsidRPr="00F1408A">
              <w:rPr>
                <w:noProof/>
                <w:sz w:val="28"/>
                <w:szCs w:val="28"/>
              </w:rPr>
              <w:drawing>
                <wp:inline distT="0" distB="0" distL="0" distR="0" wp14:anchorId="3DB5499A" wp14:editId="65A4DC25">
                  <wp:extent cx="2738233" cy="1530349"/>
                  <wp:effectExtent l="0" t="0" r="508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608" cy="1541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4AACA9" w14:textId="2CCEBA2C" w:rsidR="00F1408A" w:rsidRDefault="00F1408A" w:rsidP="00F1408A">
            <w:pPr>
              <w:pStyle w:val="ListParagraph"/>
              <w:rPr>
                <w:sz w:val="28"/>
                <w:szCs w:val="28"/>
              </w:rPr>
            </w:pPr>
          </w:p>
          <w:p w14:paraId="3AB15EBB" w14:textId="7BFEBEF0" w:rsidR="00847B56" w:rsidRPr="00F1408A" w:rsidRDefault="00F1408A" w:rsidP="00F1408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List the details of employees in ascending order of their salaries.</w:t>
            </w:r>
          </w:p>
          <w:p w14:paraId="34CEC2B4" w14:textId="7B105146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C0ADB1F" w14:textId="71AE5F83" w:rsidR="00847B56" w:rsidRDefault="00F1408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DAEEE14" wp14:editId="670BC608">
                  <wp:extent cx="5177346" cy="2317750"/>
                  <wp:effectExtent l="0" t="0" r="4445" b="635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5812" cy="23394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78EC0B4" w14:textId="5A8386CA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2D6E594" w14:textId="09320B5A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FEA3218" w14:textId="3690AE9B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7875071" w14:textId="64414B13" w:rsidR="00847B56" w:rsidRDefault="00F1408A" w:rsidP="00F1408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List the details of employees in ascending order of their dept.no and desc. Order of their jobs.</w:t>
            </w:r>
          </w:p>
          <w:p w14:paraId="40409187" w14:textId="081BAF61" w:rsidR="00847B56" w:rsidRDefault="00847B56" w:rsidP="00F1408A">
            <w:pPr>
              <w:rPr>
                <w:b/>
                <w:bCs/>
                <w:sz w:val="28"/>
                <w:szCs w:val="28"/>
              </w:rPr>
            </w:pPr>
          </w:p>
          <w:p w14:paraId="2923CCB8" w14:textId="39955F40" w:rsidR="00847B56" w:rsidRDefault="00F1408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7AE03AC" wp14:editId="2ADE9F63">
                  <wp:extent cx="5359434" cy="2469990"/>
                  <wp:effectExtent l="0" t="0" r="0" b="698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5788" cy="24867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273DC43" w14:textId="21D5D128" w:rsidR="00F1408A" w:rsidRDefault="00F1408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2C5A4B4" w14:textId="19120349" w:rsidR="00F1408A" w:rsidRDefault="00F1408A" w:rsidP="00F1408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unique jobs in desc. order of jobs.</w:t>
            </w:r>
          </w:p>
          <w:p w14:paraId="2384BAE9" w14:textId="77777777" w:rsidR="00F1408A" w:rsidRDefault="00F1408A" w:rsidP="00F1408A">
            <w:pPr>
              <w:rPr>
                <w:b/>
                <w:bCs/>
                <w:sz w:val="28"/>
                <w:szCs w:val="28"/>
              </w:rPr>
            </w:pPr>
          </w:p>
          <w:p w14:paraId="64D532EE" w14:textId="023E39A8" w:rsidR="00847B56" w:rsidRDefault="00F1408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6E246D5" wp14:editId="4A0A251A">
                  <wp:extent cx="3952512" cy="1479550"/>
                  <wp:effectExtent l="0" t="0" r="0" b="635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378" cy="14824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</w:p>
          <w:p w14:paraId="28368207" w14:textId="4E270F86" w:rsidR="00F1408A" w:rsidRPr="00EC320B" w:rsidRDefault="00F1408A" w:rsidP="00A3519B">
            <w:pPr>
              <w:ind w:left="60"/>
              <w:jc w:val="center"/>
              <w:rPr>
                <w:sz w:val="28"/>
                <w:szCs w:val="28"/>
              </w:rPr>
            </w:pPr>
          </w:p>
          <w:p w14:paraId="4B8B7560" w14:textId="596E9904" w:rsidR="00F1408A" w:rsidRPr="00EC320B" w:rsidRDefault="00EC320B" w:rsidP="00EC320B">
            <w:pPr>
              <w:pStyle w:val="ListParagraph"/>
              <w:numPr>
                <w:ilvl w:val="0"/>
                <w:numId w:val="3"/>
              </w:numPr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all details of all managers.</w:t>
            </w:r>
          </w:p>
          <w:p w14:paraId="02F1219F" w14:textId="77777777" w:rsidR="00EC320B" w:rsidRPr="00EC320B" w:rsidRDefault="00EC320B" w:rsidP="00EC320B">
            <w:pPr>
              <w:pStyle w:val="ListParagraph"/>
              <w:ind w:left="643"/>
              <w:rPr>
                <w:b/>
                <w:bCs/>
                <w:sz w:val="28"/>
                <w:szCs w:val="28"/>
              </w:rPr>
            </w:pPr>
          </w:p>
          <w:p w14:paraId="1061DD58" w14:textId="3423DC29" w:rsidR="00847B56" w:rsidRDefault="00EC320B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47BA4D7F" wp14:editId="77A2032B">
                  <wp:extent cx="6382385" cy="1123642"/>
                  <wp:effectExtent l="0" t="0" r="0" b="63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9140" cy="11353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BEBFAF0" w14:textId="3706AB7F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5EDE69B" w14:textId="62B47603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02049A6" w14:textId="31B6491C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91F8EEA" w14:textId="0ABA7563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E360A4B" w14:textId="6A35A2FB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6BA58D1" w14:textId="55EE1767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A049D37" w14:textId="73B54492" w:rsidR="00847B56" w:rsidRPr="00EC320B" w:rsidRDefault="00EC320B" w:rsidP="00EC320B">
            <w:pPr>
              <w:pStyle w:val="ListParagraph"/>
              <w:numPr>
                <w:ilvl w:val="0"/>
                <w:numId w:val="3"/>
              </w:numPr>
              <w:rPr>
                <w:b/>
                <w:bCs/>
                <w:sz w:val="28"/>
                <w:szCs w:val="28"/>
              </w:rPr>
            </w:pPr>
            <w:r w:rsidRPr="00EC320B">
              <w:rPr>
                <w:sz w:val="28"/>
                <w:szCs w:val="28"/>
              </w:rPr>
              <w:t>Display</w:t>
            </w:r>
            <w:r>
              <w:rPr>
                <w:sz w:val="28"/>
                <w:szCs w:val="28"/>
              </w:rPr>
              <w:t xml:space="preserve"> ename and jobs with a query that will accept a given job.</w:t>
            </w:r>
          </w:p>
          <w:p w14:paraId="4868242C" w14:textId="5E40861F" w:rsidR="00847B56" w:rsidRDefault="00847B56" w:rsidP="00EC320B">
            <w:pPr>
              <w:rPr>
                <w:b/>
                <w:bCs/>
                <w:sz w:val="28"/>
                <w:szCs w:val="28"/>
              </w:rPr>
            </w:pPr>
          </w:p>
          <w:p w14:paraId="6C6640CE" w14:textId="39866CB9" w:rsidR="00847B56" w:rsidRDefault="00EC320B" w:rsidP="00EC320B">
            <w:pPr>
              <w:ind w:left="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</w:t>
            </w:r>
            <w:r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F266462" wp14:editId="225284F2">
                  <wp:extent cx="3938658" cy="1473200"/>
                  <wp:effectExtent l="0" t="0" r="508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378" cy="14749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505D650" w14:textId="77777777" w:rsidR="00EC320B" w:rsidRPr="00EC320B" w:rsidRDefault="00EC320B" w:rsidP="00EC320B">
            <w:pPr>
              <w:ind w:left="60"/>
              <w:rPr>
                <w:sz w:val="28"/>
                <w:szCs w:val="28"/>
              </w:rPr>
            </w:pPr>
          </w:p>
          <w:p w14:paraId="3DEE13FE" w14:textId="5C01AD04" w:rsidR="00EC320B" w:rsidRDefault="00EC320B" w:rsidP="00EC320B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EC320B">
              <w:rPr>
                <w:sz w:val="28"/>
                <w:szCs w:val="28"/>
              </w:rPr>
              <w:t>Produce the output</w:t>
            </w:r>
            <w:r>
              <w:rPr>
                <w:sz w:val="28"/>
                <w:szCs w:val="28"/>
              </w:rPr>
              <w:t xml:space="preserve">      Employee…</w:t>
            </w:r>
          </w:p>
          <w:p w14:paraId="121D0CC6" w14:textId="47575AFA" w:rsidR="00EC320B" w:rsidRDefault="00EC320B" w:rsidP="00EC32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                            SMITH(CLERK)</w:t>
            </w:r>
          </w:p>
          <w:p w14:paraId="7D4A1191" w14:textId="7CF8CD46" w:rsidR="00EC320B" w:rsidRDefault="00EC320B" w:rsidP="00EC32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                            JONES(MANAGER) …</w:t>
            </w:r>
          </w:p>
          <w:p w14:paraId="6FE7EF36" w14:textId="2FD0E354" w:rsidR="00EC320B" w:rsidRDefault="00EC320B" w:rsidP="00EC320B">
            <w:pPr>
              <w:rPr>
                <w:sz w:val="28"/>
                <w:szCs w:val="28"/>
              </w:rPr>
            </w:pPr>
          </w:p>
          <w:p w14:paraId="7BADD8F7" w14:textId="77777777" w:rsidR="00EC320B" w:rsidRDefault="00EC320B" w:rsidP="00EC320B">
            <w:pPr>
              <w:rPr>
                <w:sz w:val="28"/>
                <w:szCs w:val="28"/>
              </w:rPr>
            </w:pPr>
          </w:p>
          <w:p w14:paraId="4339F21C" w14:textId="77777777" w:rsidR="00EC320B" w:rsidRDefault="00EC320B" w:rsidP="00EC32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C6E8D41" wp14:editId="782DD89E">
                  <wp:extent cx="3797800" cy="259715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5707" cy="26025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8"/>
                <w:szCs w:val="28"/>
              </w:rPr>
              <w:t xml:space="preserve">     </w:t>
            </w:r>
          </w:p>
          <w:p w14:paraId="15DC4684" w14:textId="77777777" w:rsidR="00EC320B" w:rsidRDefault="00EC320B" w:rsidP="00EC320B">
            <w:pPr>
              <w:rPr>
                <w:sz w:val="28"/>
                <w:szCs w:val="28"/>
              </w:rPr>
            </w:pPr>
          </w:p>
          <w:p w14:paraId="3EA981CA" w14:textId="77777777" w:rsidR="00EC320B" w:rsidRDefault="00EC320B" w:rsidP="00EC320B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names of employees who joined before 1981.</w:t>
            </w:r>
          </w:p>
          <w:p w14:paraId="19A842DD" w14:textId="6E176806" w:rsidR="00847B56" w:rsidRPr="00EC320B" w:rsidRDefault="00EC320B" w:rsidP="00EC320B">
            <w:pPr>
              <w:pStyle w:val="ListParagraph"/>
              <w:ind w:left="643"/>
              <w:rPr>
                <w:sz w:val="28"/>
                <w:szCs w:val="28"/>
              </w:rPr>
            </w:pPr>
            <w:r w:rsidRPr="00EC320B">
              <w:rPr>
                <w:sz w:val="28"/>
                <w:szCs w:val="28"/>
              </w:rPr>
              <w:t xml:space="preserve">    </w:t>
            </w:r>
          </w:p>
          <w:p w14:paraId="65E6CFC6" w14:textId="62BDD038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6E9E6C3" w14:textId="7082C1D5" w:rsidR="00847B56" w:rsidRDefault="00EC320B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D43D95B" wp14:editId="259795DA">
                  <wp:extent cx="5810885" cy="899736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7310" cy="9038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AE8CEEB" w14:textId="2056BD1A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AA15CF9" w14:textId="5B787DB8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87BDDB3" w14:textId="02F4FE6A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BD0C895" w14:textId="63ABA5B7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B01470B" w14:textId="30E331AF" w:rsidR="00847B56" w:rsidRDefault="00911D8F" w:rsidP="00911D8F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911D8F">
              <w:rPr>
                <w:sz w:val="28"/>
                <w:szCs w:val="28"/>
              </w:rPr>
              <w:t xml:space="preserve">Display </w:t>
            </w:r>
            <w:r w:rsidR="005555CF" w:rsidRPr="00911D8F">
              <w:rPr>
                <w:sz w:val="28"/>
                <w:szCs w:val="28"/>
              </w:rPr>
              <w:t>empno,</w:t>
            </w:r>
            <w:r w:rsidR="005555CF">
              <w:rPr>
                <w:sz w:val="28"/>
                <w:szCs w:val="28"/>
              </w:rPr>
              <w:t xml:space="preserve"> ename, sal</w:t>
            </w:r>
            <w:r>
              <w:rPr>
                <w:sz w:val="28"/>
                <w:szCs w:val="28"/>
              </w:rPr>
              <w:t xml:space="preserve"> as daily salary in ascending order of annual salary.</w:t>
            </w:r>
          </w:p>
          <w:p w14:paraId="490252F0" w14:textId="77777777" w:rsidR="00D157EF" w:rsidRDefault="00D157EF" w:rsidP="00D157EF">
            <w:pPr>
              <w:pStyle w:val="ListParagraph"/>
              <w:ind w:left="643"/>
              <w:rPr>
                <w:sz w:val="28"/>
                <w:szCs w:val="28"/>
              </w:rPr>
            </w:pPr>
          </w:p>
          <w:p w14:paraId="4A0CE276" w14:textId="112405DD" w:rsidR="00D157EF" w:rsidRDefault="00D157EF" w:rsidP="00D157E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</w:t>
            </w:r>
            <w:r>
              <w:rPr>
                <w:noProof/>
              </w:rPr>
              <w:drawing>
                <wp:inline distT="0" distB="0" distL="0" distR="0" wp14:anchorId="7FD7C7D2" wp14:editId="0C9D7F29">
                  <wp:extent cx="3969327" cy="24257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6386" cy="243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01AB14" w14:textId="110CF629" w:rsidR="00D157EF" w:rsidRDefault="00D157EF" w:rsidP="00D157EF">
            <w:pPr>
              <w:rPr>
                <w:sz w:val="28"/>
                <w:szCs w:val="28"/>
              </w:rPr>
            </w:pPr>
          </w:p>
          <w:p w14:paraId="394C38D8" w14:textId="02839F3D" w:rsidR="00D157EF" w:rsidRDefault="00D157EF" w:rsidP="00D157EF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Display </w:t>
            </w:r>
            <w:r w:rsidR="005555CF">
              <w:rPr>
                <w:sz w:val="28"/>
                <w:szCs w:val="28"/>
              </w:rPr>
              <w:t>empno, ename</w:t>
            </w:r>
            <w:r>
              <w:rPr>
                <w:sz w:val="28"/>
                <w:szCs w:val="28"/>
              </w:rPr>
              <w:t xml:space="preserve"> and exp of all employees.</w:t>
            </w:r>
          </w:p>
          <w:p w14:paraId="19D409B9" w14:textId="63233A40" w:rsidR="00D157EF" w:rsidRDefault="00D157EF" w:rsidP="00D157EF">
            <w:pPr>
              <w:rPr>
                <w:sz w:val="28"/>
                <w:szCs w:val="28"/>
              </w:rPr>
            </w:pPr>
          </w:p>
          <w:p w14:paraId="597E9718" w14:textId="1FDDC3EB" w:rsidR="00D157EF" w:rsidRDefault="00D157EF" w:rsidP="00D157EF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E6E70C6" wp14:editId="3E7EC1CE">
                  <wp:extent cx="4643003" cy="2679065"/>
                  <wp:effectExtent l="0" t="0" r="5715" b="698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7884" cy="2687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B1DE2C" w14:textId="57A5029E" w:rsidR="00D157EF" w:rsidRDefault="00D157EF" w:rsidP="00D157EF">
            <w:pPr>
              <w:rPr>
                <w:sz w:val="28"/>
                <w:szCs w:val="28"/>
              </w:rPr>
            </w:pPr>
          </w:p>
          <w:p w14:paraId="70624FEC" w14:textId="007BBD4D" w:rsidR="00D157EF" w:rsidRDefault="00D157EF" w:rsidP="00D157EF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Display </w:t>
            </w:r>
            <w:r w:rsidR="005555CF">
              <w:rPr>
                <w:sz w:val="28"/>
                <w:szCs w:val="28"/>
              </w:rPr>
              <w:t>empno, ename</w:t>
            </w:r>
            <w:r>
              <w:rPr>
                <w:sz w:val="28"/>
                <w:szCs w:val="28"/>
              </w:rPr>
              <w:t xml:space="preserve"> and exp of all employees who are managers.</w:t>
            </w:r>
          </w:p>
          <w:p w14:paraId="7A36085B" w14:textId="2FDD5056" w:rsidR="00D157EF" w:rsidRDefault="00D157EF" w:rsidP="00D157EF">
            <w:pPr>
              <w:rPr>
                <w:sz w:val="28"/>
                <w:szCs w:val="28"/>
              </w:rPr>
            </w:pPr>
          </w:p>
          <w:p w14:paraId="585FD326" w14:textId="73800445" w:rsidR="00D157EF" w:rsidRPr="00D157EF" w:rsidRDefault="00D157EF" w:rsidP="00D157EF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7B90595" wp14:editId="6E4B31FB">
                  <wp:extent cx="5991860" cy="1011620"/>
                  <wp:effectExtent l="0" t="0" r="889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0699" cy="1019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C7821B" w14:textId="6BD7390C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AB46923" w14:textId="36322D38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DFD9E74" w14:textId="2ED628B5" w:rsidR="00847B56" w:rsidRDefault="00D157EF" w:rsidP="00D157EF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D157EF">
              <w:rPr>
                <w:sz w:val="28"/>
                <w:szCs w:val="28"/>
              </w:rPr>
              <w:t>List the employees along with exp whose daily salary is more than 100.</w:t>
            </w:r>
          </w:p>
          <w:p w14:paraId="68E48530" w14:textId="1B4E1760" w:rsidR="00D157EF" w:rsidRDefault="00D157EF" w:rsidP="00D157EF">
            <w:pPr>
              <w:rPr>
                <w:sz w:val="28"/>
                <w:szCs w:val="28"/>
              </w:rPr>
            </w:pPr>
          </w:p>
          <w:p w14:paraId="1DE38D14" w14:textId="2B252972" w:rsidR="00D157EF" w:rsidRDefault="00D157EF" w:rsidP="00D157EF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EFE1B7B" wp14:editId="1571004C">
                  <wp:extent cx="5877560" cy="824408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2476" cy="827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B3B8FB" w14:textId="1B941F11" w:rsidR="00D157EF" w:rsidRDefault="00D157EF" w:rsidP="00D157EF">
            <w:pPr>
              <w:rPr>
                <w:sz w:val="28"/>
                <w:szCs w:val="28"/>
              </w:rPr>
            </w:pPr>
          </w:p>
          <w:p w14:paraId="1C788474" w14:textId="1C390387" w:rsidR="00D157EF" w:rsidRDefault="00D157EF" w:rsidP="00D157EF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details of employees whose commission is more than salary.</w:t>
            </w:r>
          </w:p>
          <w:p w14:paraId="52491C4C" w14:textId="0C2DD158" w:rsidR="00D157EF" w:rsidRDefault="00D157EF" w:rsidP="00D157EF">
            <w:pPr>
              <w:rPr>
                <w:sz w:val="28"/>
                <w:szCs w:val="28"/>
              </w:rPr>
            </w:pPr>
          </w:p>
          <w:p w14:paraId="54C4C4AE" w14:textId="46AE3DC0" w:rsidR="00D157EF" w:rsidRDefault="00D157EF" w:rsidP="00D157EF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B7C44D5" wp14:editId="6E22C360">
                  <wp:extent cx="5985510" cy="818961"/>
                  <wp:effectExtent l="0" t="0" r="0" b="63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3664" cy="831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83BC9A" w14:textId="49E72F38" w:rsidR="00D157EF" w:rsidRDefault="00D157EF" w:rsidP="00D157EF">
            <w:pPr>
              <w:rPr>
                <w:sz w:val="28"/>
                <w:szCs w:val="28"/>
              </w:rPr>
            </w:pPr>
          </w:p>
          <w:p w14:paraId="295A2719" w14:textId="5938A927" w:rsidR="00D157EF" w:rsidRDefault="00D157EF" w:rsidP="00D157EF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List the employees who are either clerks or analysts in descending order of their jobs.</w:t>
            </w:r>
          </w:p>
          <w:p w14:paraId="6DBE1FEC" w14:textId="1F651131" w:rsidR="00D157EF" w:rsidRDefault="00D157EF" w:rsidP="00D157EF">
            <w:pPr>
              <w:rPr>
                <w:sz w:val="28"/>
                <w:szCs w:val="28"/>
              </w:rPr>
            </w:pPr>
          </w:p>
          <w:p w14:paraId="03515354" w14:textId="44DEFBCB" w:rsidR="00D157EF" w:rsidRDefault="00D157EF" w:rsidP="00D157EF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DB80B7E" wp14:editId="1FDEE409">
                  <wp:extent cx="6061710" cy="1668042"/>
                  <wp:effectExtent l="0" t="0" r="0" b="889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2395" cy="1676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6E825F" w14:textId="5F8C585E" w:rsidR="00D157EF" w:rsidRDefault="00D157EF" w:rsidP="00D157EF">
            <w:pPr>
              <w:rPr>
                <w:sz w:val="28"/>
                <w:szCs w:val="28"/>
              </w:rPr>
            </w:pPr>
          </w:p>
          <w:p w14:paraId="2626F088" w14:textId="46396B48" w:rsidR="00D157EF" w:rsidRDefault="00D157EF" w:rsidP="00D157EF">
            <w:pPr>
              <w:rPr>
                <w:sz w:val="28"/>
                <w:szCs w:val="28"/>
              </w:rPr>
            </w:pPr>
          </w:p>
          <w:p w14:paraId="23D58F49" w14:textId="52E6AD19" w:rsidR="00D157EF" w:rsidRDefault="00D157EF" w:rsidP="00D157EF">
            <w:pPr>
              <w:rPr>
                <w:sz w:val="28"/>
                <w:szCs w:val="28"/>
              </w:rPr>
            </w:pPr>
          </w:p>
          <w:p w14:paraId="768B8028" w14:textId="60C063D5" w:rsidR="00D157EF" w:rsidRDefault="00D157EF" w:rsidP="00D157EF">
            <w:pPr>
              <w:rPr>
                <w:sz w:val="28"/>
                <w:szCs w:val="28"/>
              </w:rPr>
            </w:pPr>
          </w:p>
          <w:p w14:paraId="4FC2D265" w14:textId="000E5BBD" w:rsidR="00D157EF" w:rsidRDefault="00D157EF" w:rsidP="00D157EF">
            <w:pPr>
              <w:rPr>
                <w:sz w:val="28"/>
                <w:szCs w:val="28"/>
              </w:rPr>
            </w:pPr>
          </w:p>
          <w:p w14:paraId="41E21C7B" w14:textId="1A6B64B7" w:rsidR="00D157EF" w:rsidRDefault="00D157EF" w:rsidP="00D157EF">
            <w:pPr>
              <w:rPr>
                <w:sz w:val="28"/>
                <w:szCs w:val="28"/>
              </w:rPr>
            </w:pPr>
          </w:p>
          <w:p w14:paraId="25039347" w14:textId="1535D99F" w:rsidR="00D157EF" w:rsidRDefault="00D157EF" w:rsidP="00D157EF">
            <w:pPr>
              <w:rPr>
                <w:sz w:val="28"/>
                <w:szCs w:val="28"/>
              </w:rPr>
            </w:pPr>
          </w:p>
          <w:p w14:paraId="4DEA5F89" w14:textId="335FDC25" w:rsidR="00D157EF" w:rsidRDefault="00D157EF" w:rsidP="00D157EF">
            <w:pPr>
              <w:rPr>
                <w:sz w:val="28"/>
                <w:szCs w:val="28"/>
              </w:rPr>
            </w:pPr>
          </w:p>
          <w:p w14:paraId="7F8D34F4" w14:textId="673579B6" w:rsidR="00D157EF" w:rsidRDefault="00D157EF" w:rsidP="00D157EF">
            <w:pPr>
              <w:rPr>
                <w:sz w:val="28"/>
                <w:szCs w:val="28"/>
              </w:rPr>
            </w:pPr>
          </w:p>
          <w:p w14:paraId="098B2BBD" w14:textId="3B19A55C" w:rsidR="00D157EF" w:rsidRDefault="00D157EF" w:rsidP="00D157EF">
            <w:pPr>
              <w:rPr>
                <w:sz w:val="28"/>
                <w:szCs w:val="28"/>
              </w:rPr>
            </w:pPr>
          </w:p>
          <w:p w14:paraId="61E9A0FF" w14:textId="5AD24A06" w:rsidR="00D157EF" w:rsidRDefault="00D157EF" w:rsidP="00D157EF">
            <w:pPr>
              <w:rPr>
                <w:sz w:val="28"/>
                <w:szCs w:val="28"/>
              </w:rPr>
            </w:pPr>
          </w:p>
          <w:p w14:paraId="506EBDE4" w14:textId="4377BB61" w:rsidR="00D157EF" w:rsidRDefault="00D157EF" w:rsidP="00D157EF">
            <w:pPr>
              <w:rPr>
                <w:sz w:val="28"/>
                <w:szCs w:val="28"/>
              </w:rPr>
            </w:pPr>
          </w:p>
          <w:p w14:paraId="635C5320" w14:textId="67EDD920" w:rsidR="00D157EF" w:rsidRDefault="00D157EF" w:rsidP="00D157EF">
            <w:pPr>
              <w:rPr>
                <w:sz w:val="28"/>
                <w:szCs w:val="28"/>
              </w:rPr>
            </w:pPr>
          </w:p>
          <w:p w14:paraId="2AAF8D0C" w14:textId="2BC2D8D5" w:rsidR="00D157EF" w:rsidRDefault="00D157EF" w:rsidP="00D157EF">
            <w:pPr>
              <w:rPr>
                <w:sz w:val="28"/>
                <w:szCs w:val="28"/>
              </w:rPr>
            </w:pPr>
          </w:p>
          <w:p w14:paraId="79A7F725" w14:textId="7828A0EB" w:rsidR="00D157EF" w:rsidRDefault="00D157EF" w:rsidP="00D157EF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List the employees who are working for department number 10 or 20 or 30.</w:t>
            </w:r>
          </w:p>
          <w:p w14:paraId="2C823FDD" w14:textId="1BD8C972" w:rsidR="00847B56" w:rsidRDefault="00847B56" w:rsidP="00D157EF">
            <w:pPr>
              <w:rPr>
                <w:b/>
                <w:bCs/>
                <w:sz w:val="28"/>
                <w:szCs w:val="28"/>
              </w:rPr>
            </w:pPr>
          </w:p>
          <w:p w14:paraId="66B4CAD1" w14:textId="51F7AD0B" w:rsidR="00847B56" w:rsidRDefault="00D157EF" w:rsidP="00D157EF">
            <w:pPr>
              <w:ind w:left="60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596E01B" wp14:editId="1869C008">
                  <wp:extent cx="3606800" cy="2893053"/>
                  <wp:effectExtent l="0" t="0" r="0" b="317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342" cy="2901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B651CB" w14:textId="5E6CA792" w:rsidR="00D157EF" w:rsidRDefault="00D157EF" w:rsidP="00D157EF">
            <w:pPr>
              <w:ind w:left="60"/>
              <w:rPr>
                <w:b/>
                <w:bCs/>
                <w:sz w:val="28"/>
                <w:szCs w:val="28"/>
              </w:rPr>
            </w:pPr>
          </w:p>
          <w:p w14:paraId="0965692E" w14:textId="024DC0AB" w:rsidR="00D157EF" w:rsidRDefault="00D157EF" w:rsidP="00D157EF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D157EF">
              <w:rPr>
                <w:sz w:val="28"/>
                <w:szCs w:val="28"/>
              </w:rPr>
              <w:t>List the emp who have joined in year 1981.</w:t>
            </w:r>
          </w:p>
          <w:p w14:paraId="7BE513D2" w14:textId="6AF8E11A" w:rsidR="00D157EF" w:rsidRDefault="00D157EF" w:rsidP="00D157EF">
            <w:pPr>
              <w:rPr>
                <w:sz w:val="28"/>
                <w:szCs w:val="28"/>
              </w:rPr>
            </w:pPr>
          </w:p>
          <w:p w14:paraId="68E08366" w14:textId="48D14621" w:rsidR="00D157EF" w:rsidRDefault="00D157EF" w:rsidP="00D157EF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B62D5EB" wp14:editId="3D18CD67">
                  <wp:extent cx="4654550" cy="2339234"/>
                  <wp:effectExtent l="0" t="0" r="0" b="444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1141" cy="2347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7C418C" w14:textId="7CEB5E5D" w:rsidR="00D157EF" w:rsidRDefault="00D157EF" w:rsidP="00D157EF">
            <w:pPr>
              <w:rPr>
                <w:sz w:val="28"/>
                <w:szCs w:val="28"/>
              </w:rPr>
            </w:pPr>
          </w:p>
          <w:p w14:paraId="09DB34E4" w14:textId="36F0978A" w:rsidR="00D157EF" w:rsidRPr="00D157EF" w:rsidRDefault="00D157EF" w:rsidP="00D157EF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List the employee who joined in month of December 1981.</w:t>
            </w:r>
          </w:p>
          <w:p w14:paraId="4C2EB78E" w14:textId="77777777" w:rsidR="00D157EF" w:rsidRPr="00D157EF" w:rsidRDefault="00D157EF" w:rsidP="00D157EF">
            <w:pPr>
              <w:pStyle w:val="ListParagraph"/>
              <w:ind w:left="643"/>
              <w:rPr>
                <w:sz w:val="28"/>
                <w:szCs w:val="28"/>
              </w:rPr>
            </w:pPr>
          </w:p>
          <w:p w14:paraId="619EC859" w14:textId="3F8C8370" w:rsidR="00D157EF" w:rsidRPr="00D157EF" w:rsidRDefault="00D157EF" w:rsidP="00D157EF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C6EAB7D" wp14:editId="68E37EEF">
                  <wp:extent cx="6373855" cy="833120"/>
                  <wp:effectExtent l="0" t="0" r="8255" b="508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51977" cy="843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A0935F" w14:textId="744288BD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784A3B6" w14:textId="76894A11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BEB5CEC" w14:textId="5F588F31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37A3340" w14:textId="61AA7FC2" w:rsidR="00847B56" w:rsidRDefault="00D157EF" w:rsidP="00D157EF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D157EF">
              <w:rPr>
                <w:sz w:val="28"/>
                <w:szCs w:val="28"/>
              </w:rPr>
              <w:t>List the employees whose annual salary is ranging from 22,000 to 52,000.</w:t>
            </w:r>
          </w:p>
          <w:p w14:paraId="64F41EE6" w14:textId="560B7748" w:rsidR="00D157EF" w:rsidRDefault="00D157EF" w:rsidP="00D157EF">
            <w:pPr>
              <w:rPr>
                <w:sz w:val="28"/>
                <w:szCs w:val="28"/>
              </w:rPr>
            </w:pPr>
          </w:p>
          <w:p w14:paraId="10EBEE0F" w14:textId="0F87F3DC" w:rsidR="00D157EF" w:rsidRDefault="00D157EF" w:rsidP="00D157EF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3470F0C" wp14:editId="1472B49F">
                  <wp:extent cx="5066071" cy="1543050"/>
                  <wp:effectExtent l="0" t="0" r="127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2033" cy="1544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A2E5F5" w14:textId="1D5CDA32" w:rsidR="00D157EF" w:rsidRDefault="00D157EF" w:rsidP="00D157EF">
            <w:pPr>
              <w:rPr>
                <w:sz w:val="28"/>
                <w:szCs w:val="28"/>
              </w:rPr>
            </w:pPr>
          </w:p>
          <w:p w14:paraId="0E2B831D" w14:textId="74A0EE81" w:rsidR="00D157EF" w:rsidRDefault="00F973A7" w:rsidP="00D157EF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List the employee names who have 5 characters in their name.</w:t>
            </w:r>
          </w:p>
          <w:p w14:paraId="5CEAC55F" w14:textId="35A2A6C1" w:rsidR="00F973A7" w:rsidRDefault="00F973A7" w:rsidP="00F973A7">
            <w:pPr>
              <w:pStyle w:val="ListParagraph"/>
              <w:ind w:left="643"/>
              <w:rPr>
                <w:sz w:val="28"/>
                <w:szCs w:val="28"/>
              </w:rPr>
            </w:pPr>
          </w:p>
          <w:p w14:paraId="3BE3FA67" w14:textId="1977ED25" w:rsidR="00F973A7" w:rsidRDefault="00F973A7" w:rsidP="00F973A7">
            <w:pPr>
              <w:pStyle w:val="ListParagraph"/>
              <w:ind w:left="643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DD0E413" wp14:editId="551B7582">
                  <wp:extent cx="3834896" cy="2165350"/>
                  <wp:effectExtent l="0" t="0" r="0" b="635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8199" cy="2172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D17404" w14:textId="065C938D" w:rsidR="00F973A7" w:rsidRDefault="00F973A7" w:rsidP="00F973A7">
            <w:pPr>
              <w:pStyle w:val="ListParagraph"/>
              <w:ind w:left="643"/>
              <w:rPr>
                <w:sz w:val="28"/>
                <w:szCs w:val="28"/>
              </w:rPr>
            </w:pPr>
          </w:p>
          <w:p w14:paraId="28953063" w14:textId="70D2CBCD" w:rsidR="00F973A7" w:rsidRDefault="00F973A7" w:rsidP="00F973A7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List the enames whose name starts with S and have 5 characters.</w:t>
            </w:r>
          </w:p>
          <w:p w14:paraId="61E176B3" w14:textId="21939B5A" w:rsidR="00F973A7" w:rsidRDefault="00F973A7" w:rsidP="00F973A7">
            <w:pPr>
              <w:pStyle w:val="ListParagraph"/>
              <w:ind w:left="643"/>
              <w:rPr>
                <w:sz w:val="28"/>
                <w:szCs w:val="28"/>
              </w:rPr>
            </w:pPr>
          </w:p>
          <w:p w14:paraId="36BB9BDF" w14:textId="2C44AB66" w:rsidR="00F973A7" w:rsidRDefault="00F973A7" w:rsidP="00F973A7">
            <w:pPr>
              <w:pStyle w:val="ListParagraph"/>
              <w:ind w:left="643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5B40C05" wp14:editId="6C26E65F">
                  <wp:extent cx="4603750" cy="1161694"/>
                  <wp:effectExtent l="0" t="0" r="6350" b="63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6962" cy="1165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702CB0" w14:textId="276F4477" w:rsidR="00F973A7" w:rsidRDefault="00F973A7" w:rsidP="00F973A7">
            <w:pPr>
              <w:pStyle w:val="ListParagraph"/>
              <w:ind w:left="643"/>
              <w:rPr>
                <w:sz w:val="28"/>
                <w:szCs w:val="28"/>
              </w:rPr>
            </w:pPr>
          </w:p>
          <w:p w14:paraId="72A24B9D" w14:textId="573BC3B0" w:rsidR="00F973A7" w:rsidRDefault="00F973A7" w:rsidP="00F973A7">
            <w:pPr>
              <w:pStyle w:val="ListParagraph"/>
              <w:ind w:left="643"/>
              <w:rPr>
                <w:sz w:val="28"/>
                <w:szCs w:val="28"/>
              </w:rPr>
            </w:pPr>
          </w:p>
          <w:p w14:paraId="2ACF284E" w14:textId="684A0B5B" w:rsidR="00F973A7" w:rsidRDefault="00F973A7" w:rsidP="00F973A7">
            <w:pPr>
              <w:pStyle w:val="ListParagraph"/>
              <w:ind w:left="643"/>
              <w:rPr>
                <w:sz w:val="28"/>
                <w:szCs w:val="28"/>
              </w:rPr>
            </w:pPr>
          </w:p>
          <w:p w14:paraId="7BA285C9" w14:textId="24F36728" w:rsidR="00F973A7" w:rsidRDefault="00F973A7" w:rsidP="00F973A7">
            <w:pPr>
              <w:pStyle w:val="ListParagraph"/>
              <w:ind w:left="643"/>
              <w:rPr>
                <w:sz w:val="28"/>
                <w:szCs w:val="28"/>
              </w:rPr>
            </w:pPr>
          </w:p>
          <w:p w14:paraId="28C93C2E" w14:textId="4B167199" w:rsidR="00F973A7" w:rsidRDefault="00F973A7" w:rsidP="00F973A7">
            <w:pPr>
              <w:pStyle w:val="ListParagraph"/>
              <w:ind w:left="643"/>
              <w:rPr>
                <w:sz w:val="28"/>
                <w:szCs w:val="28"/>
              </w:rPr>
            </w:pPr>
          </w:p>
          <w:p w14:paraId="3710DFF6" w14:textId="1D6CB0FE" w:rsidR="00F973A7" w:rsidRDefault="00F973A7" w:rsidP="00F973A7">
            <w:pPr>
              <w:pStyle w:val="ListParagraph"/>
              <w:ind w:left="643"/>
              <w:rPr>
                <w:sz w:val="28"/>
                <w:szCs w:val="28"/>
              </w:rPr>
            </w:pPr>
          </w:p>
          <w:p w14:paraId="6DCEC4D5" w14:textId="77777777" w:rsidR="00F973A7" w:rsidRDefault="00F973A7" w:rsidP="00F973A7">
            <w:pPr>
              <w:pStyle w:val="ListParagraph"/>
              <w:ind w:left="643"/>
              <w:rPr>
                <w:sz w:val="28"/>
                <w:szCs w:val="28"/>
              </w:rPr>
            </w:pPr>
          </w:p>
          <w:p w14:paraId="3B591FB6" w14:textId="652258FD" w:rsidR="00F973A7" w:rsidRDefault="00F973A7" w:rsidP="00F973A7">
            <w:pPr>
              <w:pStyle w:val="ListParagraph"/>
              <w:ind w:left="643"/>
              <w:rPr>
                <w:sz w:val="28"/>
                <w:szCs w:val="28"/>
              </w:rPr>
            </w:pPr>
          </w:p>
          <w:p w14:paraId="71BCD3E0" w14:textId="50E4D2A2" w:rsidR="00F973A7" w:rsidRDefault="00F973A7" w:rsidP="00F973A7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List enames whose names have 4 characters and 3</w:t>
            </w:r>
            <w:r>
              <w:rPr>
                <w:sz w:val="28"/>
                <w:szCs w:val="28"/>
                <w:vertAlign w:val="superscript"/>
              </w:rPr>
              <w:t xml:space="preserve">rd </w:t>
            </w:r>
            <w:r>
              <w:rPr>
                <w:sz w:val="28"/>
                <w:szCs w:val="28"/>
              </w:rPr>
              <w:t>character is R.</w:t>
            </w:r>
          </w:p>
          <w:p w14:paraId="7571837D" w14:textId="1ECE4F2B" w:rsidR="00F973A7" w:rsidRDefault="00F973A7" w:rsidP="00F973A7">
            <w:pPr>
              <w:pStyle w:val="ListParagraph"/>
              <w:ind w:left="643"/>
              <w:rPr>
                <w:sz w:val="28"/>
                <w:szCs w:val="28"/>
              </w:rPr>
            </w:pPr>
          </w:p>
          <w:p w14:paraId="6BBFE8BB" w14:textId="5ED41216" w:rsidR="00F973A7" w:rsidRDefault="00F973A7" w:rsidP="00F973A7">
            <w:pPr>
              <w:pStyle w:val="ListParagraph"/>
              <w:ind w:left="643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F008E06" wp14:editId="2468AD7B">
                  <wp:extent cx="4019550" cy="1038882"/>
                  <wp:effectExtent l="0" t="0" r="0" b="889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5648" cy="1050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C6BDFF" w14:textId="4B73979C" w:rsidR="00F973A7" w:rsidRDefault="00F973A7" w:rsidP="00F973A7">
            <w:pPr>
              <w:pStyle w:val="ListParagraph"/>
              <w:ind w:left="643"/>
              <w:rPr>
                <w:sz w:val="28"/>
                <w:szCs w:val="28"/>
              </w:rPr>
            </w:pPr>
          </w:p>
          <w:p w14:paraId="2C8C0973" w14:textId="4757C1BB" w:rsidR="00F973A7" w:rsidRDefault="00F973A7" w:rsidP="00F973A7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List </w:t>
            </w:r>
            <w:r w:rsidR="005555CF">
              <w:rPr>
                <w:sz w:val="28"/>
                <w:szCs w:val="28"/>
              </w:rPr>
              <w:t>5-character</w:t>
            </w:r>
            <w:r>
              <w:rPr>
                <w:sz w:val="28"/>
                <w:szCs w:val="28"/>
              </w:rPr>
              <w:t xml:space="preserve"> names starting with S and ending with H.</w:t>
            </w:r>
          </w:p>
          <w:p w14:paraId="49C38333" w14:textId="77777777" w:rsidR="00F973A7" w:rsidRPr="00F973A7" w:rsidRDefault="00F973A7" w:rsidP="00F973A7">
            <w:pPr>
              <w:rPr>
                <w:sz w:val="28"/>
                <w:szCs w:val="28"/>
              </w:rPr>
            </w:pPr>
          </w:p>
          <w:p w14:paraId="76FADF8A" w14:textId="6935F979" w:rsidR="00D157EF" w:rsidRDefault="00F973A7" w:rsidP="00D157EF">
            <w:pPr>
              <w:pStyle w:val="ListParagraph"/>
              <w:ind w:left="643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A1AF9FA" wp14:editId="73BE6BC3">
                  <wp:extent cx="4144963" cy="933450"/>
                  <wp:effectExtent l="0" t="0" r="825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4582" cy="937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B0846D" w14:textId="4CD531E6" w:rsidR="00F973A7" w:rsidRDefault="00F973A7" w:rsidP="00D157EF">
            <w:pPr>
              <w:pStyle w:val="ListParagraph"/>
              <w:ind w:left="643"/>
              <w:rPr>
                <w:b/>
                <w:bCs/>
                <w:sz w:val="28"/>
                <w:szCs w:val="28"/>
              </w:rPr>
            </w:pPr>
          </w:p>
          <w:p w14:paraId="29E81867" w14:textId="4176A350" w:rsidR="00F973A7" w:rsidRDefault="00F973A7" w:rsidP="00F973A7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F973A7">
              <w:rPr>
                <w:sz w:val="28"/>
                <w:szCs w:val="28"/>
              </w:rPr>
              <w:t>List emp who joined in the month whose second character is A.</w:t>
            </w:r>
          </w:p>
          <w:p w14:paraId="7F63FB8A" w14:textId="4ED09450" w:rsidR="00F973A7" w:rsidRDefault="00F973A7" w:rsidP="00F973A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</w:p>
          <w:p w14:paraId="12555F1B" w14:textId="62FE8AF2" w:rsidR="00F973A7" w:rsidRDefault="00F973A7" w:rsidP="00F973A7">
            <w:pPr>
              <w:rPr>
                <w:noProof/>
              </w:rPr>
            </w:pPr>
            <w:r>
              <w:rPr>
                <w:noProof/>
              </w:rPr>
              <w:t xml:space="preserve">           </w:t>
            </w:r>
            <w:r>
              <w:rPr>
                <w:noProof/>
              </w:rPr>
              <w:drawing>
                <wp:inline distT="0" distB="0" distL="0" distR="0" wp14:anchorId="0D8E043A" wp14:editId="4C42940B">
                  <wp:extent cx="4413250" cy="1247581"/>
                  <wp:effectExtent l="0" t="0" r="635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4167" cy="1253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2560F2" w14:textId="6705077E" w:rsidR="00F973A7" w:rsidRDefault="00F973A7" w:rsidP="00F973A7">
            <w:pPr>
              <w:rPr>
                <w:noProof/>
              </w:rPr>
            </w:pPr>
          </w:p>
          <w:p w14:paraId="46FD55F9" w14:textId="6C52A083" w:rsidR="00F973A7" w:rsidRDefault="00F973A7" w:rsidP="00F973A7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List emp whose salary is </w:t>
            </w:r>
            <w:r w:rsidR="005555CF">
              <w:rPr>
                <w:sz w:val="28"/>
                <w:szCs w:val="28"/>
              </w:rPr>
              <w:t>4-digit</w:t>
            </w:r>
            <w:r>
              <w:rPr>
                <w:sz w:val="28"/>
                <w:szCs w:val="28"/>
              </w:rPr>
              <w:t xml:space="preserve"> number ending with 0.</w:t>
            </w:r>
          </w:p>
          <w:p w14:paraId="2AD65DFF" w14:textId="7CE0CF82" w:rsidR="00F973A7" w:rsidRDefault="00F973A7" w:rsidP="00F973A7">
            <w:pPr>
              <w:pStyle w:val="ListParagraph"/>
              <w:ind w:left="643"/>
              <w:rPr>
                <w:sz w:val="28"/>
                <w:szCs w:val="28"/>
              </w:rPr>
            </w:pPr>
          </w:p>
          <w:p w14:paraId="5785A031" w14:textId="1A020200" w:rsidR="00F973A7" w:rsidRPr="00F973A7" w:rsidRDefault="00F973A7" w:rsidP="00F973A7">
            <w:pPr>
              <w:pStyle w:val="ListParagraph"/>
              <w:ind w:left="643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A527099" wp14:editId="05821E02">
                  <wp:extent cx="3556000" cy="2617822"/>
                  <wp:effectExtent l="0" t="0" r="635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6335" cy="2632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421EF4" w14:textId="6FAAD640" w:rsidR="00D157EF" w:rsidRDefault="00D157EF" w:rsidP="00F973A7">
            <w:pPr>
              <w:rPr>
                <w:b/>
                <w:bCs/>
                <w:sz w:val="28"/>
                <w:szCs w:val="28"/>
              </w:rPr>
            </w:pPr>
          </w:p>
          <w:p w14:paraId="07EA5ADA" w14:textId="38701726" w:rsidR="00F973A7" w:rsidRDefault="00F973A7" w:rsidP="00F973A7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F973A7">
              <w:rPr>
                <w:sz w:val="28"/>
                <w:szCs w:val="28"/>
              </w:rPr>
              <w:t xml:space="preserve">List employee names who </w:t>
            </w:r>
            <w:r w:rsidR="005555CF" w:rsidRPr="00F973A7">
              <w:rPr>
                <w:sz w:val="28"/>
                <w:szCs w:val="28"/>
              </w:rPr>
              <w:t>name</w:t>
            </w:r>
            <w:r w:rsidRPr="00F973A7">
              <w:rPr>
                <w:sz w:val="28"/>
                <w:szCs w:val="28"/>
              </w:rPr>
              <w:t xml:space="preserve"> have LL together.</w:t>
            </w:r>
          </w:p>
          <w:p w14:paraId="1E567A73" w14:textId="76A45A34" w:rsidR="00F973A7" w:rsidRDefault="00F973A7" w:rsidP="00F973A7">
            <w:pPr>
              <w:pStyle w:val="ListParagraph"/>
              <w:ind w:left="643"/>
              <w:rPr>
                <w:sz w:val="28"/>
                <w:szCs w:val="28"/>
              </w:rPr>
            </w:pPr>
          </w:p>
          <w:p w14:paraId="1A256139" w14:textId="38B334B5" w:rsidR="00F973A7" w:rsidRDefault="00F973A7" w:rsidP="00F973A7">
            <w:pPr>
              <w:pStyle w:val="ListParagraph"/>
              <w:ind w:left="643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ED7723A" wp14:editId="3396BBE6">
                  <wp:extent cx="4146550" cy="1116164"/>
                  <wp:effectExtent l="0" t="0" r="6350" b="825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6508" cy="1121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F9C88A" w14:textId="028F263C" w:rsidR="00F973A7" w:rsidRDefault="00F973A7" w:rsidP="00F973A7">
            <w:pPr>
              <w:pStyle w:val="ListParagraph"/>
              <w:ind w:left="643"/>
              <w:rPr>
                <w:sz w:val="28"/>
                <w:szCs w:val="28"/>
              </w:rPr>
            </w:pPr>
          </w:p>
          <w:p w14:paraId="48BA85F1" w14:textId="12FBFC7B" w:rsidR="00F973A7" w:rsidRDefault="00F973A7" w:rsidP="00F973A7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List all the clerks of department number 20.</w:t>
            </w:r>
          </w:p>
          <w:p w14:paraId="6811A8D6" w14:textId="088715C1" w:rsidR="00F973A7" w:rsidRDefault="00F973A7" w:rsidP="00F973A7">
            <w:pPr>
              <w:pStyle w:val="ListParagraph"/>
              <w:ind w:left="643"/>
              <w:rPr>
                <w:sz w:val="28"/>
                <w:szCs w:val="28"/>
              </w:rPr>
            </w:pPr>
          </w:p>
          <w:p w14:paraId="415A31D4" w14:textId="14549191" w:rsidR="00F973A7" w:rsidRDefault="00F973A7" w:rsidP="00F973A7">
            <w:pPr>
              <w:pStyle w:val="ListParagraph"/>
              <w:ind w:left="643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79A0F49" wp14:editId="5D655AAD">
                  <wp:extent cx="5674360" cy="897293"/>
                  <wp:effectExtent l="0" t="0" r="254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0623" cy="909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611EAD" w14:textId="27E292C3" w:rsidR="00F973A7" w:rsidRDefault="00F973A7" w:rsidP="00F973A7">
            <w:pPr>
              <w:pStyle w:val="ListParagraph"/>
              <w:ind w:left="643"/>
              <w:rPr>
                <w:sz w:val="28"/>
                <w:szCs w:val="28"/>
              </w:rPr>
            </w:pPr>
          </w:p>
          <w:p w14:paraId="479CA54A" w14:textId="77777777" w:rsidR="00F973A7" w:rsidRDefault="00F973A7" w:rsidP="00F973A7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details whose employee names containing E as second character from end of string.</w:t>
            </w:r>
          </w:p>
          <w:p w14:paraId="79ED7786" w14:textId="77777777" w:rsidR="00F973A7" w:rsidRDefault="00F973A7" w:rsidP="00F973A7">
            <w:pPr>
              <w:pStyle w:val="ListParagraph"/>
              <w:ind w:left="643"/>
              <w:rPr>
                <w:sz w:val="28"/>
                <w:szCs w:val="28"/>
              </w:rPr>
            </w:pPr>
          </w:p>
          <w:p w14:paraId="3A251A5B" w14:textId="3F91436A" w:rsidR="00F973A7" w:rsidRPr="00F973A7" w:rsidRDefault="00F973A7" w:rsidP="00F973A7">
            <w:pPr>
              <w:pStyle w:val="ListParagraph"/>
              <w:ind w:left="643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3122998" wp14:editId="7A416691">
                  <wp:extent cx="5972810" cy="1315434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8943" cy="1329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8"/>
                <w:szCs w:val="28"/>
              </w:rPr>
              <w:t xml:space="preserve"> </w:t>
            </w:r>
          </w:p>
          <w:p w14:paraId="4BD368BA" w14:textId="4ED42295" w:rsidR="00F973A7" w:rsidRDefault="00F973A7" w:rsidP="00F973A7">
            <w:pPr>
              <w:ind w:left="283"/>
              <w:rPr>
                <w:sz w:val="28"/>
                <w:szCs w:val="28"/>
              </w:rPr>
            </w:pPr>
          </w:p>
          <w:p w14:paraId="3B3FA078" w14:textId="77777777" w:rsidR="00F973A7" w:rsidRPr="00F973A7" w:rsidRDefault="00F973A7" w:rsidP="00F973A7">
            <w:pPr>
              <w:ind w:left="283"/>
              <w:rPr>
                <w:sz w:val="28"/>
                <w:szCs w:val="28"/>
              </w:rPr>
            </w:pPr>
          </w:p>
          <w:p w14:paraId="27C70E52" w14:textId="1A7D2A58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ECE418B" w14:textId="59B54796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A883A62" w14:textId="773482DC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48D3A24" w14:textId="28FC599C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4068A0A" w14:textId="39EA8FB4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697BFC8" w14:textId="36A5623A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1B62D9B" w14:textId="45004151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5D68823" w14:textId="02316AAE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CD63F05" w14:textId="023C8A4C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7924A2B" w14:textId="7234352D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7E90338" w14:textId="212D6F8F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71D9039" w14:textId="7432BB49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947E4E4" w14:textId="631EC3CE" w:rsidR="00847B56" w:rsidRDefault="00F973A7" w:rsidP="00F973A7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F973A7">
              <w:rPr>
                <w:sz w:val="28"/>
                <w:szCs w:val="28"/>
              </w:rPr>
              <w:t>Show the employee names who</w:t>
            </w:r>
            <w:r w:rsidR="005555CF">
              <w:rPr>
                <w:sz w:val="28"/>
                <w:szCs w:val="28"/>
              </w:rPr>
              <w:t xml:space="preserve">se </w:t>
            </w:r>
            <w:r w:rsidRPr="00F973A7">
              <w:rPr>
                <w:sz w:val="28"/>
                <w:szCs w:val="28"/>
              </w:rPr>
              <w:t xml:space="preserve">names start with </w:t>
            </w:r>
            <w:r w:rsidR="005555CF" w:rsidRPr="00F973A7">
              <w:rPr>
                <w:sz w:val="28"/>
                <w:szCs w:val="28"/>
              </w:rPr>
              <w:t>J, K, L, M.</w:t>
            </w:r>
          </w:p>
          <w:p w14:paraId="3D4CA117" w14:textId="3FCCD03D" w:rsidR="00F973A7" w:rsidRDefault="00F973A7" w:rsidP="00F973A7">
            <w:pPr>
              <w:pStyle w:val="ListParagraph"/>
              <w:ind w:left="643"/>
              <w:rPr>
                <w:sz w:val="28"/>
                <w:szCs w:val="28"/>
              </w:rPr>
            </w:pPr>
          </w:p>
          <w:p w14:paraId="2F5D88AE" w14:textId="60660990" w:rsidR="00F973A7" w:rsidRDefault="00F973A7" w:rsidP="00F973A7">
            <w:pPr>
              <w:pStyle w:val="ListParagraph"/>
              <w:ind w:left="643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93B8193" wp14:editId="3DAAE6D3">
                  <wp:extent cx="5727700" cy="1557045"/>
                  <wp:effectExtent l="0" t="0" r="6350" b="508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3264" cy="1569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89BC25" w14:textId="5003A152" w:rsidR="00F973A7" w:rsidRDefault="00F973A7" w:rsidP="00F973A7">
            <w:pPr>
              <w:pStyle w:val="ListParagraph"/>
              <w:ind w:left="643"/>
              <w:rPr>
                <w:sz w:val="28"/>
                <w:szCs w:val="28"/>
              </w:rPr>
            </w:pPr>
          </w:p>
          <w:p w14:paraId="3650A460" w14:textId="5FC35CE3" w:rsidR="00F973A7" w:rsidRDefault="00F973A7" w:rsidP="00F973A7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Display employee </w:t>
            </w:r>
            <w:r w:rsidR="005555CF">
              <w:rPr>
                <w:sz w:val="28"/>
                <w:szCs w:val="28"/>
              </w:rPr>
              <w:t xml:space="preserve">names, job, </w:t>
            </w:r>
            <w:proofErr w:type="spellStart"/>
            <w:r w:rsidR="005555CF">
              <w:rPr>
                <w:sz w:val="28"/>
                <w:szCs w:val="28"/>
              </w:rPr>
              <w:t>sal</w:t>
            </w:r>
            <w:proofErr w:type="spellEnd"/>
            <w:r w:rsidR="005555CF">
              <w:rPr>
                <w:sz w:val="28"/>
                <w:szCs w:val="28"/>
              </w:rPr>
              <w:t>, comm</w:t>
            </w:r>
            <w:r>
              <w:rPr>
                <w:sz w:val="28"/>
                <w:szCs w:val="28"/>
              </w:rPr>
              <w:t xml:space="preserve"> and total salary</w:t>
            </w:r>
            <w:r w:rsidR="003B295B">
              <w:rPr>
                <w:sz w:val="28"/>
                <w:szCs w:val="28"/>
              </w:rPr>
              <w:t xml:space="preserve"> with order in highest total salary first.</w:t>
            </w:r>
          </w:p>
          <w:p w14:paraId="0D8ED546" w14:textId="3B989820" w:rsidR="003B295B" w:rsidRDefault="003B295B" w:rsidP="003B295B">
            <w:pPr>
              <w:pStyle w:val="ListParagraph"/>
              <w:ind w:left="643"/>
              <w:rPr>
                <w:sz w:val="28"/>
                <w:szCs w:val="28"/>
              </w:rPr>
            </w:pPr>
          </w:p>
          <w:p w14:paraId="6810D838" w14:textId="4317957D" w:rsidR="003B295B" w:rsidRPr="00F973A7" w:rsidRDefault="003B295B" w:rsidP="003B295B">
            <w:pPr>
              <w:pStyle w:val="ListParagraph"/>
              <w:ind w:left="643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1991A06" wp14:editId="1B82223E">
                  <wp:extent cx="5934710" cy="2685533"/>
                  <wp:effectExtent l="0" t="0" r="8890" b="63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5882" cy="2695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D87F80" w14:textId="4C523639" w:rsidR="00F973A7" w:rsidRDefault="00F973A7" w:rsidP="00F973A7">
            <w:pPr>
              <w:rPr>
                <w:b/>
                <w:bCs/>
                <w:sz w:val="28"/>
                <w:szCs w:val="28"/>
              </w:rPr>
            </w:pPr>
          </w:p>
          <w:p w14:paraId="08F7119C" w14:textId="096B4C8A" w:rsidR="00F973A7" w:rsidRPr="00F973A7" w:rsidRDefault="00F973A7" w:rsidP="00F973A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</w:t>
            </w:r>
          </w:p>
          <w:p w14:paraId="40705495" w14:textId="3069C035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3FF7031" w14:textId="597FF7D1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D52FBF9" w14:textId="13993A47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85D7FD2" w14:textId="35FD86D0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A29A636" w14:textId="0ADA5EDB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675A6FC" w14:textId="1A9410ED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D5A25D8" w14:textId="466AAFD4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5E82220" w14:textId="3571CB64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99483C8" w14:textId="0190824D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FE37401" w14:textId="73E60E66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BC341B2" w14:textId="6CBC3BC7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C4E33A3" w14:textId="2F1FAEE3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D84F68E" w14:textId="20F3995A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C4EDD99" w14:textId="3898107F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CBDB0C7" w14:textId="5433978F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A4A3DE9" w14:textId="6D36023C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C00BBE5" w14:textId="53352305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88D670F" w14:textId="23B78809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2EA9616" w14:textId="0C8CBB83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E024B30" w14:textId="090B2591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BACD6D7" w14:textId="00BA9B33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1E0A3A2" w14:textId="71F248DA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6E1D814" w14:textId="512B69AE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9822024" w14:textId="6017B614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8B11587" w14:textId="0C93A3FA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7066FAF" w14:textId="6CF75973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82F788D" w14:textId="0030A918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5D3B876" w14:textId="0658704C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9D8C4EA" w14:textId="5C070C6A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5741C52" w14:textId="226F3927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FF04BF6" w14:textId="609ED815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8D494EA" w14:textId="1E61B571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57A8120" w14:textId="67B870A1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9C5BFAF" w14:textId="22576555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DD72FAB" w14:textId="134C7908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7CBED70" w14:textId="6560D11B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E42D68B" w14:textId="752D7540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BF80186" w14:textId="245F5377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811B15A" w14:textId="59CDC194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5883C95" w14:textId="1688F699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F691696" w14:textId="1D944B84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D21C451" w14:textId="73754E8F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653BCCE" w14:textId="057F2A98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A91B127" w14:textId="42461E41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7036B79" w14:textId="793EBBD9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6B96B31" w14:textId="42521E47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3605DC9" w14:textId="02FAD99D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C7B1D98" w14:textId="4A2B4DF3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A5A4C40" w14:textId="752C1F72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8BF3D58" w14:textId="1BA12639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044169A" w14:textId="1F23C6C6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A8D4F94" w14:textId="5A32BCB4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77E1A5B" w14:textId="6BC61482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90DBE4F" w14:textId="0F4A9293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AE5DBE2" w14:textId="1F3135B6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DE63AF8" w14:textId="44710A3E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FA2D7AC" w14:textId="6538B195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B0181A3" w14:textId="13D72242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F4A01DD" w14:textId="1536447E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DEE5B01" w14:textId="1C262F46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FF05835" w14:textId="4274E9E8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A3E3E7A" w14:textId="60EF95F3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2587DFE" w14:textId="77E656A2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A966B21" w14:textId="5798A894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6881C92" w14:textId="7EBCC89B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B68CBA9" w14:textId="77777777" w:rsidR="00847B56" w:rsidRDefault="00847B56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BD3DED1" w14:textId="0A17FE0E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57A0885" w14:textId="45A5C150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2F60297" w14:textId="32CE1D3E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844AAD2" w14:textId="6D59F5DB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F39BBE9" w14:textId="54EA9C1B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7739611" w14:textId="3850F759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52DDDC3" w14:textId="1BA13FCF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419A3FF" w14:textId="36B51F2A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D796A91" w14:textId="15FA347D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ABC63E5" w14:textId="685122C7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BB01D4A" w14:textId="7E60500F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FEC47C9" w14:textId="368AB912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2EAB338" w14:textId="00EA305B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34DD1B4" w14:textId="4B72AB2B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91D73F1" w14:textId="49F5A224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F5A24C1" w14:textId="7040EC9B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5C1F71D" w14:textId="7D31D04C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B10FFB9" w14:textId="562F4FD2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0160F9E" w14:textId="1962028F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008D9A0" w14:textId="4E91B95F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7816114" w14:textId="497627DD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4E41CD4" w14:textId="4E32DF29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0A80230" w14:textId="18689A32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FF030D3" w14:textId="3C8E057D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F75698C" w14:textId="465EF13B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3594850" w14:textId="533803C5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6F58D2F" w14:textId="35361E24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82F0B4A" w14:textId="3FD10946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15D91C7" w14:textId="0DAE66D9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6AC475B" w14:textId="4A3A548F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ACADE5F" w14:textId="13C1B5FC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96F455D" w14:textId="0CC4B8D6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1F3981F" w14:textId="291FC7D0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341356D" w14:textId="37AB7FA6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94CD01B" w14:textId="22D87C9E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63186F2" w14:textId="1512F20B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2DC5AB4" w14:textId="2A90628A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02115FD" w14:textId="105533D3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FB1DFE0" w14:textId="55E65B63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14CCE2B" w14:textId="7A8DFBFE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4093E34" w14:textId="61A42ABA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208199A" w14:textId="3BCB28B3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BE52953" w14:textId="216F4E3D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6194204" w14:textId="520674B6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CB83B1D" w14:textId="22C0AEF0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503FA23" w14:textId="149FFF76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918172D" w14:textId="0C3DF3DD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FC128F2" w14:textId="704CA693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79F4D5D" w14:textId="4567BB48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7889279" w14:textId="0D67F338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7EA54DA" w14:textId="23C6212A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2F3064D" w14:textId="40457ABC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4825212" w14:textId="569349DD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B858E81" w14:textId="7DB8E84A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9B461C9" w14:textId="58181C15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FFA3715" w14:textId="2D1FF839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E826325" w14:textId="2B226460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17179DC" w14:textId="595CD598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97B1EE7" w14:textId="635D7954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4047D8F" w14:textId="0B519BF6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4D8EB02" w14:textId="20BC7FE0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A82672C" w14:textId="77BD0907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A105019" w14:textId="4EDDA0FA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775851E" w14:textId="628091C2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964B2B7" w14:textId="2728FE42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AAEF37B" w14:textId="54BF96CA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508ACCE" w14:textId="48DA4A7B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9681CE2" w14:textId="2A28FFE4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1ED95FD" w14:textId="129FBB51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4E1D2F2" w14:textId="36664117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BDBEB85" w14:textId="0EE710D5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17D61BE" w14:textId="521B8FDD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66AE2F6" w14:textId="4D91AA65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842B2EA" w14:textId="61D6AD1F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3BC709B" w14:textId="6F38A4D3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B182D88" w14:textId="1997B66A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C3DCBA9" w14:textId="19BAF35B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4169F55" w14:textId="62EB5F56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AB54FD0" w14:textId="18C3DC25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CE13B67" w14:textId="57B0AE97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026BE55" w14:textId="596096CC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985FABB" w14:textId="53F0C3FB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69B4B2D" w14:textId="1E9FD2C5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46585BD" w14:textId="75C88A02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96373BA" w14:textId="675B69EE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8FBB49D" w14:textId="2B4CCD1E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C65C8D2" w14:textId="27D600B9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7E68A47" w14:textId="4253B42A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0337817" w14:textId="7192D31C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8B9C153" w14:textId="793A5335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D971216" w14:textId="379DBD52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974B8C6" w14:textId="4DE1506E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7D77742" w14:textId="0006FD04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725345B" w14:textId="59565FD9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1A7F8AC" w14:textId="03FBCD75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E05B55A" w14:textId="6C0B3235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492067B" w14:textId="710F4D76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31B8B38" w14:textId="02B8DE28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92F4CEC" w14:textId="76A6A98A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2C2FF9E" w14:textId="3DD54211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9544EC8" w14:textId="725F28DE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7AFC129" w14:textId="3C922D1E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ED9AEF7" w14:textId="101A161F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3CF5550" w14:textId="5408C4CA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F725458" w14:textId="101AA171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8B02E0F" w14:textId="49E3F6A0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97937A9" w14:textId="4A591893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710927F" w14:textId="31D0FCD6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9806A65" w14:textId="0E7E7791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4BDA51B" w14:textId="1A73D5D3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8DED166" w14:textId="4714166A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8ACAA9C" w14:textId="431A152A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AAAB4B6" w14:textId="61E39CC1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40194DE" w14:textId="7BB8F30B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150EA81" w14:textId="184113EF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3A66CBA" w14:textId="72A5E3B0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11CBD66" w14:textId="269AEE36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0B166A2" w14:textId="50BB2699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6C49BF1" w14:textId="2F9F36A8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A009729" w14:textId="53B3C859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319F0F9" w14:textId="053E56DA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396AD3B" w14:textId="06808794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BDDF5C3" w14:textId="5D29E7C5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BAD57AB" w14:textId="34091290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B19F72D" w14:textId="0E2C6386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7F2CDEA" w14:textId="18D279BB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D94A7BD" w14:textId="2AF3EF54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B31320B" w14:textId="5959C99A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49811A7" w14:textId="38EA2569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9A9FCA6" w14:textId="594E1511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38AFFD3" w14:textId="2685028B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7BF4D82" w14:textId="610D6B36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AD6E18A" w14:textId="00974CB2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765E8CF" w14:textId="2BA1241E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FF36CD0" w14:textId="18A24035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385E029" w14:textId="61F5537E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B90F75F" w14:textId="236EAEE3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837F6DB" w14:textId="460618D5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2F38515" w14:textId="03457171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A1DA471" w14:textId="7E3A32DB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9BDE80F" w14:textId="257C3B87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A0466BD" w14:textId="05E61916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75D0BD9" w14:textId="779C8023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9ECA5AB" w14:textId="169C5AC7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7534CFA" w14:textId="21BCCDA4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329D69B" w14:textId="571AE3D4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DA32EF5" w14:textId="384D38E8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58CF633" w14:textId="0BCDB4CF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D9E181A" w14:textId="650F9268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1708E74" w14:textId="7615B67A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A066B52" w14:textId="234FEC27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C2352F5" w14:textId="02326317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21013EA" w14:textId="1DD8D872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2F44F21" w14:textId="118C63EE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1E26B1D" w14:textId="76342693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9B8DCF3" w14:textId="54012061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A441BBA" w14:textId="31E89D64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3EAD19B" w14:textId="2277FDB4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04CA66C" w14:textId="47997ABD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6068817" w14:textId="239FB59F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1075161" w14:textId="50C9CE0E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8F2C46D" w14:textId="44668587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C1D7685" w14:textId="01588411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BCF390C" w14:textId="17CC5608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50D3997" w14:textId="376710AD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7F786E1" w14:textId="3DFE2AE6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AC08621" w14:textId="26E69241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685A186" w14:textId="7F9290AE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4C55EEB" w14:textId="12D73304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4CCEB88" w14:textId="24749A66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853F44D" w14:textId="37CFFF1F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17B173D" w14:textId="2A3743DF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5338B25" w14:textId="456DC8B5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FB99F6C" w14:textId="2F25B9A4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54FA663" w14:textId="6BAF0DB0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5ACFE17" w14:textId="489C9A96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AE34B5A" w14:textId="3CCE93E3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C0C3D49" w14:textId="5C9800D8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E654AD1" w14:textId="1EF4006E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1C140E6" w14:textId="3DE36F3A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92EDC56" w14:textId="75C7A807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7861E1D" w14:textId="3F3E04E5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94E8E2C" w14:textId="65B104AD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30D40C1" w14:textId="3E7A1922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D231234" w14:textId="757E4175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7A22D5A" w14:textId="73B2954E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516D9B5" w14:textId="78AABEB4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9630A4F" w14:textId="778F498B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F055953" w14:textId="1B409A80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873CFB5" w14:textId="2DF416DD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81DFA66" w14:textId="011BD3EE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39DFFC5" w14:textId="7F69E5C8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CA11E5C" w14:textId="6C16727B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432C854" w14:textId="1B3C0ADF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979C402" w14:textId="7F616700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6B968E1" w14:textId="21F95F93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6D44A17" w14:textId="492B3D54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ADCABCA" w14:textId="1EB729EB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3CFE56C" w14:textId="09A16443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F9013EB" w14:textId="2558CCFA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ABC6BE9" w14:textId="0984A25D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0557FA9" w14:textId="2B0F40E0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33899FC" w14:textId="2D780C66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1807334" w14:textId="67D0940A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7CC311A" w14:textId="7F849ABE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D31653C" w14:textId="0B056C2B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A135807" w14:textId="0324FD68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D1A31BC" w14:textId="30F2C08F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BD1EE76" w14:textId="6FB60DC4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63AFD6F" w14:textId="10194E17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5D575C3" w14:textId="59139686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F8286F7" w14:textId="2D80AE56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CACF5B4" w14:textId="525AD9C6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261638A" w14:textId="6D345A1B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C71A7C3" w14:textId="7F3DA83F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B6C72DE" w14:textId="0A7FA3C4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DBA4615" w14:textId="4E1F7017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71C01BE" w14:textId="787B9243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7A7160B" w14:textId="200567A9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A6672B3" w14:textId="174AE844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FBD24C3" w14:textId="06381F31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2113FD1" w14:textId="5ACA046C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31898BA" w14:textId="31A7C3DB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C116973" w14:textId="13071FCC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35B7F5F" w14:textId="38322412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69EA818" w14:textId="3FA38D97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07BB0DA" w14:textId="243C4A41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7F955CA" w14:textId="735CF1DF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FB7E51B" w14:textId="5CDD28A1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B6C90F1" w14:textId="7F0128F7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A8D8D81" w14:textId="537A7EC8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D5E8E3C" w14:textId="4F834387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9C26091" w14:textId="77777777" w:rsidR="00E87612" w:rsidRDefault="00E87612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3E82746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52949CB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7E111C9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5F3B708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556E087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55EC127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F633CB6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E26D330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1E495D8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8533443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AF73E41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2F364B3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D29527F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77E781B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6992F9D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2F1DD51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BBFD0C3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011AA32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DFC7971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9FB5195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2565047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0EA70AE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4AE2345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B163A6E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3972B0E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C7ADA7F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4976662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5A47B97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22AC903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6A94765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9BF75CE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DF36E3B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CF147EC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972BEA5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957A081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A169664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323E435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7E0C8CF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6DEAC16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E23760E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E486EC0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B495880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ED199EE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3A8F53F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54338B8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683D6A3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E202AAF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6099FB6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A51D482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01BEAC6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03E2B4B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EF4DC41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5C006EF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5E9D2F3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E026E54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994A618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1292A3A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9C421F2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93D773C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3EEFB87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7FDBF38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229E8B1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BB55FE9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19CB26C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8746E44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C6B1A79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C58DEFC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EE0A57E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CCB49C9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4F8319E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3205479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DC10A7C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8CC3006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F1D7AB6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E76FC29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78C1EE2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3CBF0D0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BB1FE6A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EED2234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E85CCDA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C1069B2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3ECA3DA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5DF6FC2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183DD38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FE5D5FE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A220CD9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D6A60FD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A056AFC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67F45FB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8B99402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DD0C875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978E3D8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BD32CD4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0F214C4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695FCC6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1D0BF44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B6C0212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0C58354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D2BABA4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56D9182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81FA1C7" w14:textId="77777777" w:rsidR="009809AA" w:rsidRDefault="009809AA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75128B2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43663D9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D150E7A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A65AAE0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95CD45E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DD13123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D7CDE9E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148F5CD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98BEF36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DAEE437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00399A5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2C0B50C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7D9EB9A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E466976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13A9899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4112FBF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758302F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6C128BC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C507174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E2406C4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5FA378F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788B3E2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ED48975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82DD7C3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5137B0A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17DF475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03EC709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9BC7AFD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5808518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317F47B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0FE7AEC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3FB03C4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DA2F699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41DBE94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F7EA2EB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D41B70D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417382C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3EF13D9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78714DF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3DC136C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68F6EDC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890A882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DC380F9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0C10BF9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140CEA5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DB29C56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44845AF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9E67020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5AF0763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5421FBD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43183CC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39D9CDC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F9AE9AF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9C3D7D1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5DC736D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B54018E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4A4391A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F7CD789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AA0595A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45824B6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862EA81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0712B8C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1536773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083986A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4FBC705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74A3F81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B0FEECF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FB524CD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AA8E7CC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A5FA7A5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370A53A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6919294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4430F6D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6A4C644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1650DE5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99E137E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E32ED52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3CC1770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BD69977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53A915C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AF151B4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E730826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7AA6416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5F60615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74D89B4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F920763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0CA90BD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A18DB52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AD99A16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E608410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C422874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B8429C1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D1BAD0E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D3E827E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8A5F551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D7272BD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F3B2E56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04902C2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B069E32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98E9685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0FBD99F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3BE2F23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9988047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C7298CD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BAD1B01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F10514D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298533D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3E5C86B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B4F8DC4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7A74F84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39AD403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8AC1D42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9AEC791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5409773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85B415D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C2AB05C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4821B86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BDF6B2B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B5B9832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8446C4E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A3F7CED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BC36204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B190206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79CE1A1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AC0BECF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9E202C5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983C1C5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3CC0DF3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EECC46E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5DC4C3A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997C788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EC84CB1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566648B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936F9D5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B558854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161E086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ECCD6B4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B6568E6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8E732CE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1CEC3C6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3D48F56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97E1E4E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9466449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9E43DCA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6A81A9F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6FF49D6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618B9DD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3168262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30678A0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1D22364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09E0C47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AF8D283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4E971C7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B6AA8BD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3A4D5AF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34D58D0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8CFD506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3BBA35F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7CBD650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8E854C2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CC7CA49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C5E18DB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28C6CD4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A49AFEE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7F97230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A051CEA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1116837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032F91A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CE32BE2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2D13FDA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649D8DA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A23E44B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7AE1D4F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65C7205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B5651B6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BFFEF8A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0E1135A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72F6BAE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B139AF6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1218872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2EFCD00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416239C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556FB4B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6D40949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6F543F3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2E97622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50B71DC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1AD7473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629E969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FF91A3A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1C134B7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3F214EE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6D0CC95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7809AD1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7A3F2F3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1781D54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6D46E93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7FD1924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6252CC4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C54D5CF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4CCD5A5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5B742D1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1AA258D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B3D94B4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9E9683E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3175D97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C2D6992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70E2088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87D2147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D722102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56EC201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1492DBB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5189D9E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65B9AF9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0542201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52AE5C9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E86D80A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72BEDF8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6D181B5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06273FA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7A9C351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E19D076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060111E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395C4FF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269EC15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61E821B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E6F7773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6BA81A0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0C2D3C7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597CD8C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6F98C1D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484F36A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8DA8366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86A2D86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4E5D157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0681AF8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A4F13EC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7CE7784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78E7627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765B1A6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20D71F1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97037A7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41D81C6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D6B5E19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6FE6F76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EACBF8A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CAB0B30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624BD3A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BEB6BC7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0744C21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0CF1A93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36B1DE4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FB12420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3EE4492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400D556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6E08970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29FDB52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6A507EE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4B1FE4B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06CC792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A3D0B9D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98A55E6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9292FF4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9878400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5D53D3B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2D95CE5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EE3E7BE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6709D9D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224D19D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F3E1DF9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16E224D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1940079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DB4EBDF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1A2BF40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4922D03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161BE21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BEDDD19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15A2770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F4B8AD5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BBCCD0C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3C15CD6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E0DD58D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9B89B27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69C32CF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9611BF0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F6A0DCB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B339D7E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EF7709A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C934036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81D109F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C44F46F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035C66D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5EC2BC0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CDE05F9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43BD78A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677E649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377D070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717C7C9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4275579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4E16057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CCAD1A2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D62B9D7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6CCC7FC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C6F076F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81E7839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845B5F2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8DBEAB8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BDE48B2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3E18F2C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B4F3AB5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4E91100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CDF39BB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DE88E76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F7D4DA7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7096EA2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327B95B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0F9BB6B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6AB40E9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BEDEA3E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E9A99B1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FF1CF07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CD7C0CE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6644C2C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B22CF33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011A1AE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0998073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2BADF2E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E39B4BD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387F5EF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67C152A2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9FF0B3A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221D02C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8160233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7520E3D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54E5D0F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7236F7E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C023EF2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E2E30E8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572C9C74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67021E0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2356EEF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156D82D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0C24136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2DBD1ECA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BB704F9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B3C3AE4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8C2A3B1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72D71A3B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0D507858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313CA7BB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13667B56" w14:textId="77777777" w:rsidR="00DA6753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  <w:p w14:paraId="411AFE6C" w14:textId="7EFB8D3E" w:rsidR="00DA6753" w:rsidRPr="00A3519B" w:rsidRDefault="00DA6753" w:rsidP="00A3519B">
            <w:pPr>
              <w:ind w:left="60"/>
              <w:jc w:val="center"/>
              <w:rPr>
                <w:b/>
                <w:bCs/>
                <w:sz w:val="28"/>
                <w:szCs w:val="28"/>
              </w:rPr>
            </w:pPr>
          </w:p>
        </w:tc>
      </w:tr>
    </w:tbl>
    <w:p w14:paraId="61B9015D" w14:textId="77777777" w:rsidR="00CB2197" w:rsidRPr="00CB2197" w:rsidRDefault="00CB2197" w:rsidP="00CB2197">
      <w:pPr>
        <w:rPr>
          <w:b/>
          <w:bCs/>
          <w:sz w:val="44"/>
          <w:szCs w:val="44"/>
        </w:rPr>
      </w:pPr>
    </w:p>
    <w:sectPr w:rsidR="00CB2197" w:rsidRPr="00CB2197" w:rsidSect="00894729">
      <w:headerReference w:type="default" r:id="rId89"/>
      <w:footerReference w:type="default" r:id="rId90"/>
      <w:pgSz w:w="11906" w:h="16838" w:code="9"/>
      <w:pgMar w:top="2016" w:right="720" w:bottom="1440" w:left="72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826D38" w14:textId="77777777" w:rsidR="000274F7" w:rsidRDefault="000274F7" w:rsidP="00CB2197">
      <w:pPr>
        <w:spacing w:after="0" w:line="240" w:lineRule="auto"/>
      </w:pPr>
      <w:r>
        <w:separator/>
      </w:r>
    </w:p>
  </w:endnote>
  <w:endnote w:type="continuationSeparator" w:id="0">
    <w:p w14:paraId="3A67EB38" w14:textId="77777777" w:rsidR="000274F7" w:rsidRDefault="000274F7" w:rsidP="00CB21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Cambria"/>
    <w:panose1 w:val="02000500000000000000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4855" w:type="dxa"/>
      <w:tblLook w:val="04A0" w:firstRow="1" w:lastRow="0" w:firstColumn="1" w:lastColumn="0" w:noHBand="0" w:noVBand="1"/>
    </w:tblPr>
    <w:tblGrid>
      <w:gridCol w:w="360"/>
    </w:tblGrid>
    <w:tr w:rsidR="00894729" w14:paraId="10DA7CE8" w14:textId="77777777" w:rsidTr="000F479C">
      <w:tc>
        <w:tcPr>
          <w:tcW w:w="360" w:type="dxa"/>
        </w:tcPr>
        <w:p w14:paraId="29828FFC" w14:textId="77777777" w:rsidR="00894729" w:rsidRDefault="00894729" w:rsidP="00894729">
          <w:pPr>
            <w:pStyle w:val="Footer"/>
            <w:jc w:val="center"/>
          </w:pPr>
        </w:p>
      </w:tc>
    </w:tr>
  </w:tbl>
  <w:p w14:paraId="28F69943" w14:textId="77777777" w:rsidR="00894729" w:rsidRDefault="00894729" w:rsidP="00894729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F0B2F" w14:textId="77777777" w:rsidR="000274F7" w:rsidRDefault="000274F7" w:rsidP="00CB2197">
      <w:pPr>
        <w:spacing w:after="0" w:line="240" w:lineRule="auto"/>
      </w:pPr>
      <w:r>
        <w:separator/>
      </w:r>
    </w:p>
  </w:footnote>
  <w:footnote w:type="continuationSeparator" w:id="0">
    <w:p w14:paraId="0370E25D" w14:textId="77777777" w:rsidR="000274F7" w:rsidRDefault="000274F7" w:rsidP="00CB21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57B89" w14:textId="77777777" w:rsidR="00CB2197" w:rsidRPr="00CB2197" w:rsidRDefault="00CB2197">
    <w:pPr>
      <w:pStyle w:val="Header"/>
    </w:pPr>
    <w:r>
      <w:rPr>
        <w:b/>
        <w:bCs/>
        <w:sz w:val="44"/>
        <w:szCs w:val="44"/>
      </w:rPr>
      <w:t xml:space="preserve">VNR VJIET                                       </w:t>
    </w:r>
    <w:r>
      <w:t>Name of the Experiment: ________________</w:t>
    </w:r>
  </w:p>
  <w:p w14:paraId="40D0DCE9" w14:textId="77777777" w:rsidR="00CB2197" w:rsidRPr="00CB2197" w:rsidRDefault="00CB2197">
    <w:pPr>
      <w:pStyle w:val="Header"/>
      <w:rPr>
        <w:b/>
        <w:bCs/>
      </w:rPr>
    </w:pPr>
    <w:r>
      <w:rPr>
        <w:b/>
        <w:bCs/>
      </w:rPr>
      <w:t>Name of the Laboratory:                                                                      Experiment No: _________  Date:________</w:t>
    </w:r>
  </w:p>
  <w:p w14:paraId="27B79B95" w14:textId="77777777" w:rsidR="00CB2197" w:rsidRPr="00CB2197" w:rsidRDefault="00CB2197">
    <w:pPr>
      <w:pStyle w:val="Header"/>
      <w:rPr>
        <w:b/>
        <w:bCs/>
      </w:rPr>
    </w:pPr>
    <w:r>
      <w:rPr>
        <w:b/>
        <w:bCs/>
      </w:rPr>
      <w:t>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D31887"/>
    <w:multiLevelType w:val="hybridMultilevel"/>
    <w:tmpl w:val="AB2AD3D4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F575FF"/>
    <w:multiLevelType w:val="hybridMultilevel"/>
    <w:tmpl w:val="2312EA4A"/>
    <w:lvl w:ilvl="0" w:tplc="2D7444C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6A214F80"/>
    <w:multiLevelType w:val="hybridMultilevel"/>
    <w:tmpl w:val="AB2AD3D4"/>
    <w:lvl w:ilvl="0" w:tplc="29D63C64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A25624"/>
    <w:multiLevelType w:val="hybridMultilevel"/>
    <w:tmpl w:val="3EAC95CC"/>
    <w:lvl w:ilvl="0" w:tplc="288A7EF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num w:numId="1" w16cid:durableId="1935017567">
    <w:abstractNumId w:val="3"/>
  </w:num>
  <w:num w:numId="2" w16cid:durableId="1977375910">
    <w:abstractNumId w:val="1"/>
  </w:num>
  <w:num w:numId="3" w16cid:durableId="1764570634">
    <w:abstractNumId w:val="2"/>
  </w:num>
  <w:num w:numId="4" w16cid:durableId="3817083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FC3"/>
    <w:rsid w:val="000274F7"/>
    <w:rsid w:val="00093992"/>
    <w:rsid w:val="000F479C"/>
    <w:rsid w:val="002500A1"/>
    <w:rsid w:val="00290C92"/>
    <w:rsid w:val="00350FC3"/>
    <w:rsid w:val="003B295B"/>
    <w:rsid w:val="00424890"/>
    <w:rsid w:val="0042555F"/>
    <w:rsid w:val="00525815"/>
    <w:rsid w:val="005555CF"/>
    <w:rsid w:val="0083279A"/>
    <w:rsid w:val="00833E99"/>
    <w:rsid w:val="00847B56"/>
    <w:rsid w:val="00894729"/>
    <w:rsid w:val="00911D8F"/>
    <w:rsid w:val="009809AA"/>
    <w:rsid w:val="00A3519B"/>
    <w:rsid w:val="00A504D3"/>
    <w:rsid w:val="00A73965"/>
    <w:rsid w:val="00CB2197"/>
    <w:rsid w:val="00CC438B"/>
    <w:rsid w:val="00D157EF"/>
    <w:rsid w:val="00DA6753"/>
    <w:rsid w:val="00E87612"/>
    <w:rsid w:val="00EC320B"/>
    <w:rsid w:val="00F1408A"/>
    <w:rsid w:val="00F64FCE"/>
    <w:rsid w:val="00F97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D6F17C"/>
  <w15:chartTrackingRefBased/>
  <w15:docId w15:val="{7A98F3A4-C5E3-491A-AEEB-55F81C1D6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21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197"/>
  </w:style>
  <w:style w:type="paragraph" w:styleId="Footer">
    <w:name w:val="footer"/>
    <w:basedOn w:val="Normal"/>
    <w:link w:val="FooterChar"/>
    <w:uiPriority w:val="99"/>
    <w:unhideWhenUsed/>
    <w:rsid w:val="00CB21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197"/>
  </w:style>
  <w:style w:type="table" w:styleId="TableGrid">
    <w:name w:val="Table Grid"/>
    <w:basedOn w:val="TableNormal"/>
    <w:uiPriority w:val="39"/>
    <w:rsid w:val="008947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89472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0939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header" Target="header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amsh\OneDrive\Desktop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982C0E-1488-4E01-8963-96BBCAEDB9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</Template>
  <TotalTime>67</TotalTime>
  <Pages>52</Pages>
  <Words>679</Words>
  <Characters>3873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vamsh</dc:creator>
  <cp:keywords/>
  <dc:description/>
  <cp:lastModifiedBy>vamshi U</cp:lastModifiedBy>
  <cp:revision>4</cp:revision>
  <cp:lastPrinted>2022-11-26T14:47:00Z</cp:lastPrinted>
  <dcterms:created xsi:type="dcterms:W3CDTF">2022-11-25T14:26:00Z</dcterms:created>
  <dcterms:modified xsi:type="dcterms:W3CDTF">2022-11-26T14:50:00Z</dcterms:modified>
</cp:coreProperties>
</file>